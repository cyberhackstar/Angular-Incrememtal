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4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0885EB" w14:textId="77777777" w:rsidR="00941182" w:rsidRPr="008D70E8" w:rsidRDefault="00890000">
      <w:pPr>
        <w:pStyle w:val="BodyText"/>
        <w:rPr>
          <w:rFonts w:asciiTheme="majorHAnsi" w:hAnsiTheme="majorHAnsi"/>
        </w:rPr>
      </w:pPr>
      <w:r w:rsidRPr="008D70E8">
        <w:rPr>
          <w:rFonts w:asciiTheme="majorHAnsi" w:hAnsiTheme="majorHAnsi"/>
          <w:noProof/>
          <w:color w:val="1A1A1A" w:themeColor="background1" w:themeShade="1A"/>
          <w:sz w:val="22"/>
          <w:szCs w:val="22"/>
          <w:lang w:eastAsia="en-IN"/>
        </w:rPr>
        <w:drawing>
          <wp:anchor distT="0" distB="0" distL="114300" distR="114300" simplePos="0" relativeHeight="251684352" behindDoc="0" locked="0" layoutInCell="1" allowOverlap="1" wp14:anchorId="7B402279" wp14:editId="66777D95">
            <wp:simplePos x="0" y="0"/>
            <wp:positionH relativeFrom="column">
              <wp:posOffset>-82550</wp:posOffset>
            </wp:positionH>
            <wp:positionV relativeFrom="paragraph">
              <wp:posOffset>-825500</wp:posOffset>
            </wp:positionV>
            <wp:extent cx="1807801" cy="3429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01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2AA" w:rsidRPr="008D70E8">
        <w:rPr>
          <w:rFonts w:asciiTheme="majorHAnsi" w:hAnsiTheme="majorHAnsi"/>
          <w:b/>
          <w:noProof/>
          <w:color w:val="2C2D8B"/>
          <w:sz w:val="40"/>
        </w:rPr>
        <w:drawing>
          <wp:anchor distT="0" distB="0" distL="114300" distR="114300" simplePos="0" relativeHeight="251638271" behindDoc="0" locked="0" layoutInCell="1" allowOverlap="1" wp14:anchorId="1119A043" wp14:editId="1F25E9BB">
            <wp:simplePos x="0" y="0"/>
            <wp:positionH relativeFrom="margin">
              <wp:posOffset>-330200</wp:posOffset>
            </wp:positionH>
            <wp:positionV relativeFrom="paragraph">
              <wp:posOffset>-1143000</wp:posOffset>
            </wp:positionV>
            <wp:extent cx="6848592" cy="3023419"/>
            <wp:effectExtent l="0" t="0" r="0" b="0"/>
            <wp:wrapNone/>
            <wp:docPr id="38" name="docshape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cshape9" descr="Shape, rectang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32" cy="30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72AA" w:rsidRPr="008D70E8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0C84780A" wp14:editId="50FDC796">
                <wp:simplePos x="0" y="0"/>
                <wp:positionH relativeFrom="page">
                  <wp:posOffset>-1342270</wp:posOffset>
                </wp:positionH>
                <wp:positionV relativeFrom="page">
                  <wp:posOffset>-22834</wp:posOffset>
                </wp:positionV>
                <wp:extent cx="7344913" cy="1821231"/>
                <wp:effectExtent l="0" t="0" r="0" b="0"/>
                <wp:wrapNone/>
                <wp:docPr id="6" name="Group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4913" cy="1821231"/>
                          <a:chOff x="0" y="0"/>
                          <a:chExt cx="7768590" cy="1703705"/>
                        </a:xfrm>
                      </wpg:grpSpPr>
                      <wps:wsp>
                        <wps:cNvPr id="7" name="Freeform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70273" cy="1703705"/>
                          </a:xfrm>
                          <a:custGeom>
                            <a:avLst/>
                            <a:gdLst>
                              <a:gd name="T0" fmla="*/ 7201 w 7202"/>
                              <a:gd name="T1" fmla="*/ 0 h 2684"/>
                              <a:gd name="T2" fmla="*/ 0 w 7202"/>
                              <a:gd name="T3" fmla="*/ 1 h 2684"/>
                              <a:gd name="T4" fmla="*/ 0 w 7202"/>
                              <a:gd name="T5" fmla="*/ 1212 h 2684"/>
                              <a:gd name="T6" fmla="*/ 4159 w 7202"/>
                              <a:gd name="T7" fmla="*/ 2684 h 2684"/>
                              <a:gd name="T8" fmla="*/ 7201 w 7202"/>
                              <a:gd name="T9" fmla="*/ 0 h 2684"/>
                              <a:gd name="connsiteX0" fmla="*/ 9999 w 9999"/>
                              <a:gd name="connsiteY0" fmla="*/ 0 h 10000"/>
                              <a:gd name="connsiteX1" fmla="*/ 0 w 9999"/>
                              <a:gd name="connsiteY1" fmla="*/ 4 h 10000"/>
                              <a:gd name="connsiteX2" fmla="*/ 0 w 9999"/>
                              <a:gd name="connsiteY2" fmla="*/ 1510 h 10000"/>
                              <a:gd name="connsiteX3" fmla="*/ 5775 w 9999"/>
                              <a:gd name="connsiteY3" fmla="*/ 10000 h 10000"/>
                              <a:gd name="connsiteX4" fmla="*/ 9999 w 9999"/>
                              <a:gd name="connsiteY4" fmla="*/ 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999" h="10000">
                                <a:moveTo>
                                  <a:pt x="9999" y="0"/>
                                </a:moveTo>
                                <a:lnTo>
                                  <a:pt x="0" y="4"/>
                                </a:lnTo>
                                <a:lnTo>
                                  <a:pt x="0" y="1510"/>
                                </a:lnTo>
                                <a:lnTo>
                                  <a:pt x="5775" y="10000"/>
                                </a:lnTo>
                                <a:lnTo>
                                  <a:pt x="9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CCF9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" name="Group 16"/>
                        <wpg:cNvGrpSpPr>
                          <a:grpSpLocks/>
                        </wpg:cNvGrpSpPr>
                        <wpg:grpSpPr bwMode="auto">
                          <a:xfrm>
                            <a:off x="3409950" y="0"/>
                            <a:ext cx="4358640" cy="1021715"/>
                            <a:chOff x="5373" y="1"/>
                            <a:chExt cx="6867" cy="1610"/>
                          </a:xfrm>
                        </wpg:grpSpPr>
                        <wps:wsp>
                          <wps:cNvPr id="9" name="Freeform 17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1828 w 6867"/>
                                <a:gd name="T1" fmla="*/ 0 h 1610"/>
                                <a:gd name="T2" fmla="*/ 0 w 6867"/>
                                <a:gd name="T3" fmla="*/ 1609 h 1610"/>
                                <a:gd name="T4" fmla="*/ 6817 w 6867"/>
                                <a:gd name="T5" fmla="*/ 22 h 1610"/>
                                <a:gd name="T6" fmla="*/ 6866 w 6867"/>
                                <a:gd name="T7" fmla="*/ 2 h 1610"/>
                                <a:gd name="T8" fmla="*/ 6866 w 6867"/>
                                <a:gd name="T9" fmla="*/ 2 h 1610"/>
                                <a:gd name="T10" fmla="*/ 6045 w 6867"/>
                                <a:gd name="T11" fmla="*/ 2 h 1610"/>
                                <a:gd name="T12" fmla="*/ 1828 w 6867"/>
                                <a:gd name="T13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1828" y="0"/>
                                  </a:moveTo>
                                  <a:lnTo>
                                    <a:pt x="0" y="1609"/>
                                  </a:lnTo>
                                  <a:lnTo>
                                    <a:pt x="6817" y="2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045" y="2"/>
                                  </a:lnTo>
                                  <a:lnTo>
                                    <a:pt x="1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0C0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8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6866 w 6867"/>
                                <a:gd name="T1" fmla="*/ 0 h 1610"/>
                                <a:gd name="T2" fmla="*/ 6045 w 6867"/>
                                <a:gd name="T3" fmla="*/ 2 h 1610"/>
                                <a:gd name="T4" fmla="*/ 6866 w 6867"/>
                                <a:gd name="T5" fmla="*/ 2 h 1610"/>
                                <a:gd name="T6" fmla="*/ 6866 w 6867"/>
                                <a:gd name="T7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6866" y="0"/>
                                  </a:moveTo>
                                  <a:lnTo>
                                    <a:pt x="6045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21E4E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6" name="Freeform 19"/>
                        <wps:cNvSpPr>
                          <a:spLocks/>
                        </wps:cNvSpPr>
                        <wps:spPr bwMode="auto">
                          <a:xfrm>
                            <a:off x="2638425" y="752475"/>
                            <a:ext cx="1918335" cy="948055"/>
                          </a:xfrm>
                          <a:custGeom>
                            <a:avLst/>
                            <a:gdLst>
                              <a:gd name="T0" fmla="*/ 3022 w 3023"/>
                              <a:gd name="T1" fmla="*/ 0 h 1494"/>
                              <a:gd name="T2" fmla="*/ 1213 w 3023"/>
                              <a:gd name="T3" fmla="*/ 419 h 1494"/>
                              <a:gd name="T4" fmla="*/ 0 w 3023"/>
                              <a:gd name="T5" fmla="*/ 1493 h 1494"/>
                              <a:gd name="T6" fmla="*/ 3022 w 3023"/>
                              <a:gd name="T7" fmla="*/ 0 h 14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23" h="1494">
                                <a:moveTo>
                                  <a:pt x="3022" y="0"/>
                                </a:moveTo>
                                <a:lnTo>
                                  <a:pt x="1213" y="419"/>
                                </a:lnTo>
                                <a:lnTo>
                                  <a:pt x="0" y="1493"/>
                                </a:lnTo>
                                <a:lnTo>
                                  <a:pt x="3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945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20"/>
                        <wps:cNvSpPr>
                          <a:spLocks/>
                        </wps:cNvSpPr>
                        <wps:spPr bwMode="auto">
                          <a:xfrm>
                            <a:off x="2638425" y="0"/>
                            <a:ext cx="2118733" cy="1703148"/>
                          </a:xfrm>
                          <a:custGeom>
                            <a:avLst/>
                            <a:gdLst>
                              <a:gd name="T0" fmla="*/ 3337 w 3338"/>
                              <a:gd name="T1" fmla="*/ 0 h 2683"/>
                              <a:gd name="T2" fmla="*/ 3042 w 3338"/>
                              <a:gd name="T3" fmla="*/ 0 h 2683"/>
                              <a:gd name="T4" fmla="*/ 1218 w 3338"/>
                              <a:gd name="T5" fmla="*/ 1607 h 2683"/>
                              <a:gd name="T6" fmla="*/ 1213 w 3338"/>
                              <a:gd name="T7" fmla="*/ 1609 h 2683"/>
                              <a:gd name="T8" fmla="*/ 1069 w 3338"/>
                              <a:gd name="T9" fmla="*/ 1739 h 2683"/>
                              <a:gd name="T10" fmla="*/ 0 w 3338"/>
                              <a:gd name="T11" fmla="*/ 2682 h 2683"/>
                              <a:gd name="T12" fmla="*/ 1229 w 3338"/>
                              <a:gd name="T13" fmla="*/ 1694 h 2683"/>
                              <a:gd name="T14" fmla="*/ 3022 w 3338"/>
                              <a:gd name="T15" fmla="*/ 1189 h 2683"/>
                              <a:gd name="T16" fmla="*/ 1385 w 3338"/>
                              <a:gd name="T17" fmla="*/ 1569 h 2683"/>
                              <a:gd name="T18" fmla="*/ 3337 w 3338"/>
                              <a:gd name="T19" fmla="*/ 0 h 26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338" h="2683">
                                <a:moveTo>
                                  <a:pt x="3337" y="0"/>
                                </a:moveTo>
                                <a:lnTo>
                                  <a:pt x="3042" y="0"/>
                                </a:lnTo>
                                <a:lnTo>
                                  <a:pt x="1218" y="1607"/>
                                </a:lnTo>
                                <a:lnTo>
                                  <a:pt x="1213" y="1609"/>
                                </a:lnTo>
                                <a:lnTo>
                                  <a:pt x="1069" y="1739"/>
                                </a:lnTo>
                                <a:lnTo>
                                  <a:pt x="0" y="2682"/>
                                </a:lnTo>
                                <a:lnTo>
                                  <a:pt x="1229" y="1694"/>
                                </a:lnTo>
                                <a:lnTo>
                                  <a:pt x="3022" y="1189"/>
                                </a:lnTo>
                                <a:lnTo>
                                  <a:pt x="1385" y="1569"/>
                                </a:lnTo>
                                <a:lnTo>
                                  <a:pt x="3337" y="0"/>
                                </a:lnTo>
                              </a:path>
                            </a:pathLst>
                          </a:custGeom>
                          <a:solidFill>
                            <a:srgbClr val="2C2D8B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7BA578" id="Group 6" o:spid="_x0000_s1026" alt="&quot;&quot;" style="position:absolute;margin-left:-105.7pt;margin-top:-1.8pt;width:578.35pt;height:143.4pt;z-index:251682304;mso-position-horizontal-relative:page;mso-position-vertical-relative:page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">
                <v:shape id="Freeform 15" o:spid="_x0000_s1027" style="position:absolute;width:45702;height:17037;visibility:visible;mso-wrap-style:square;v-text-anchor:top" coordsize="999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" path="m9999,l,4,,1510r5775,8490l9999,xe" fillcolor="#53ccf9" stroked="f">
                  <v:path arrowok="t" o:connecttype="custom" o:connectlocs="4570273,0;0,681;0,257259;2639597,1703705;4570273,0" o:connectangles="0,0,0,0,0"/>
                </v:shape>
  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" path="m1828,l,1609,6817,22,6866,2r,l6045,2,1828,xe" fillcolor="#0070c0" stroked="f">
                    <v:path arrowok="t" o:connecttype="custom" o:connectlocs="1828,0;0,1609;6817,22;6866,2;6866,2;6045,2;1828,0" o:connectangles="0,0,0,0,0,0,0"/>
                  </v:shape>
  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" path="m6866,l6045,2r821,l6866,xe" fillcolor="#521e4e" stroked="f">
                    <v:path arrowok="t" o:connecttype="custom" o:connectlocs="6866,0;6045,2;6866,2;6866,0" o:connectangles="0,0,0,0"/>
                  </v:shape>
                </v:group>
  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" path="m3022,l1213,419,,1493,3022,xe" fillcolor="#f7b945" stroked="f">
                  <v:path arrowok="t" o:connecttype="custom" o:connectlocs="1917700,0;769745,265887;0,947420;1917700,0" o:connectangles="0,0,0,0"/>
                </v:shape>
  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" path="m3337,l3042,,1218,1607r-5,2l1069,1739,,2682,1229,1694,3022,1189,1385,1569,3337,e" fillcolor="#2c2d8b" stroked="f">
                  <v:path arrowok="t" o:connecttype="custom" o:connectlocs="2118098,0;1930853,0;773103,1020111;769929,1021381;678528,1103904;0,1702513;780085,1075338;1918158,754768;879103,995989;2118098,0" o:connectangles="0,0,0,0,0,0,0,0,0,0"/>
                </v:shape>
                <w10:wrap anchorx="page" anchory="page"/>
              </v:group>
            </w:pict>
          </mc:Fallback>
        </mc:AlternateContent>
      </w:r>
      <w:r w:rsidR="002562A2" w:rsidRPr="008D70E8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39296" behindDoc="1" locked="0" layoutInCell="1" allowOverlap="1" wp14:anchorId="32DEA8EC" wp14:editId="23034100">
                <wp:simplePos x="0" y="0"/>
                <wp:positionH relativeFrom="column">
                  <wp:posOffset>80347</wp:posOffset>
                </wp:positionH>
                <wp:positionV relativeFrom="paragraph">
                  <wp:posOffset>-760445</wp:posOffset>
                </wp:positionV>
                <wp:extent cx="6038733" cy="695818"/>
                <wp:effectExtent l="0" t="0" r="0" b="317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733" cy="695818"/>
                          <a:chOff x="0" y="0"/>
                          <a:chExt cx="6038733" cy="695818"/>
                        </a:xfrm>
                      </wpg:grpSpPr>
                      <pic:pic xmlns:pic="http://schemas.openxmlformats.org/drawingml/2006/picture">
                        <pic:nvPicPr>
                          <pic:cNvPr id="12" name="docshape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323"/>
                            <a:ext cx="829310" cy="65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docshape6"/>
                        <wps:cNvSpPr>
                          <a:spLocks noChangeAspect="1" noEditPoints="1" noChangeArrowheads="1" noChangeShapeType="1" noTextEdit="1"/>
                        </wps:cNvSpPr>
                        <wps:spPr bwMode="auto">
                          <a:xfrm>
                            <a:off x="5309118" y="0"/>
                            <a:ext cx="729615" cy="653415"/>
                          </a:xfrm>
                          <a:custGeom>
                            <a:avLst/>
                            <a:gdLst>
                              <a:gd name="T0" fmla="+- 0 9019 9014"/>
                              <a:gd name="T1" fmla="*/ T0 w 1149"/>
                              <a:gd name="T2" fmla="+- 0 649 597"/>
                              <a:gd name="T3" fmla="*/ 649 h 1029"/>
                              <a:gd name="T4" fmla="+- 0 9115 9014"/>
                              <a:gd name="T5" fmla="*/ T4 w 1149"/>
                              <a:gd name="T6" fmla="+- 0 750 597"/>
                              <a:gd name="T7" fmla="*/ 750 h 1029"/>
                              <a:gd name="T8" fmla="+- 0 9056 9014"/>
                              <a:gd name="T9" fmla="*/ T8 w 1149"/>
                              <a:gd name="T10" fmla="+- 0 716 597"/>
                              <a:gd name="T11" fmla="*/ 716 h 1029"/>
                              <a:gd name="T12" fmla="+- 0 9105 9014"/>
                              <a:gd name="T13" fmla="*/ T12 w 1149"/>
                              <a:gd name="T14" fmla="+- 0 628 597"/>
                              <a:gd name="T15" fmla="*/ 628 h 1029"/>
                              <a:gd name="T16" fmla="+- 0 9242 9014"/>
                              <a:gd name="T17" fmla="*/ T16 w 1149"/>
                              <a:gd name="T18" fmla="+- 0 675 597"/>
                              <a:gd name="T19" fmla="*/ 675 h 1029"/>
                              <a:gd name="T20" fmla="+- 0 9179 9014"/>
                              <a:gd name="T21" fmla="*/ T20 w 1149"/>
                              <a:gd name="T22" fmla="+- 0 665 597"/>
                              <a:gd name="T23" fmla="*/ 665 h 1029"/>
                              <a:gd name="T24" fmla="+- 0 9172 9014"/>
                              <a:gd name="T25" fmla="*/ T24 w 1149"/>
                              <a:gd name="T26" fmla="+- 0 648 597"/>
                              <a:gd name="T27" fmla="*/ 648 h 1029"/>
                              <a:gd name="T28" fmla="+- 0 9194 9014"/>
                              <a:gd name="T29" fmla="*/ T28 w 1149"/>
                              <a:gd name="T30" fmla="+- 0 753 597"/>
                              <a:gd name="T31" fmla="*/ 753 h 1029"/>
                              <a:gd name="T32" fmla="+- 0 9214 9014"/>
                              <a:gd name="T33" fmla="*/ T32 w 1149"/>
                              <a:gd name="T34" fmla="+- 0 727 597"/>
                              <a:gd name="T35" fmla="*/ 727 h 1029"/>
                              <a:gd name="T36" fmla="+- 0 9246 9014"/>
                              <a:gd name="T37" fmla="*/ T36 w 1149"/>
                              <a:gd name="T38" fmla="+- 0 700 597"/>
                              <a:gd name="T39" fmla="*/ 700 h 1029"/>
                              <a:gd name="T40" fmla="+- 0 9313 9014"/>
                              <a:gd name="T41" fmla="*/ T40 w 1149"/>
                              <a:gd name="T42" fmla="+- 0 729 597"/>
                              <a:gd name="T43" fmla="*/ 729 h 1029"/>
                              <a:gd name="T44" fmla="+- 0 9400 9014"/>
                              <a:gd name="T45" fmla="*/ T44 w 1149"/>
                              <a:gd name="T46" fmla="+- 0 690 597"/>
                              <a:gd name="T47" fmla="*/ 690 h 1029"/>
                              <a:gd name="T48" fmla="+- 0 9400 9014"/>
                              <a:gd name="T49" fmla="*/ T48 w 1149"/>
                              <a:gd name="T50" fmla="+- 0 650 597"/>
                              <a:gd name="T51" fmla="*/ 650 h 1029"/>
                              <a:gd name="T52" fmla="+- 0 9327 9014"/>
                              <a:gd name="T53" fmla="*/ T52 w 1149"/>
                              <a:gd name="T54" fmla="+- 0 721 597"/>
                              <a:gd name="T55" fmla="*/ 721 h 1029"/>
                              <a:gd name="T56" fmla="+- 0 9421 9014"/>
                              <a:gd name="T57" fmla="*/ T56 w 1149"/>
                              <a:gd name="T58" fmla="+- 0 732 597"/>
                              <a:gd name="T59" fmla="*/ 732 h 1029"/>
                              <a:gd name="T60" fmla="+- 0 9351 9014"/>
                              <a:gd name="T61" fmla="*/ T60 w 1149"/>
                              <a:gd name="T62" fmla="+- 0 708 597"/>
                              <a:gd name="T63" fmla="*/ 708 h 1029"/>
                              <a:gd name="T64" fmla="+- 0 9461 9014"/>
                              <a:gd name="T65" fmla="*/ T64 w 1149"/>
                              <a:gd name="T66" fmla="+- 0 980 597"/>
                              <a:gd name="T67" fmla="*/ 980 h 1029"/>
                              <a:gd name="T68" fmla="+- 0 9050 9014"/>
                              <a:gd name="T69" fmla="*/ T68 w 1149"/>
                              <a:gd name="T70" fmla="+- 0 1033 597"/>
                              <a:gd name="T71" fmla="*/ 1033 h 1029"/>
                              <a:gd name="T72" fmla="+- 0 9175 9014"/>
                              <a:gd name="T73" fmla="*/ T72 w 1149"/>
                              <a:gd name="T74" fmla="+- 0 1064 597"/>
                              <a:gd name="T75" fmla="*/ 1064 h 1029"/>
                              <a:gd name="T76" fmla="+- 0 9407 9014"/>
                              <a:gd name="T77" fmla="*/ T76 w 1149"/>
                              <a:gd name="T78" fmla="+- 0 1220 597"/>
                              <a:gd name="T79" fmla="*/ 1220 h 1029"/>
                              <a:gd name="T80" fmla="+- 0 9346 9014"/>
                              <a:gd name="T81" fmla="*/ T80 w 1149"/>
                              <a:gd name="T82" fmla="+- 0 1418 597"/>
                              <a:gd name="T83" fmla="*/ 1418 h 1029"/>
                              <a:gd name="T84" fmla="+- 0 9069 9014"/>
                              <a:gd name="T85" fmla="*/ T84 w 1149"/>
                              <a:gd name="T86" fmla="+- 0 1507 597"/>
                              <a:gd name="T87" fmla="*/ 1507 h 1029"/>
                              <a:gd name="T88" fmla="+- 0 9547 9014"/>
                              <a:gd name="T89" fmla="*/ T88 w 1149"/>
                              <a:gd name="T90" fmla="+- 0 661 597"/>
                              <a:gd name="T91" fmla="*/ 661 h 1029"/>
                              <a:gd name="T92" fmla="+- 0 9516 9014"/>
                              <a:gd name="T93" fmla="*/ T92 w 1149"/>
                              <a:gd name="T94" fmla="+- 0 728 597"/>
                              <a:gd name="T95" fmla="*/ 728 h 1029"/>
                              <a:gd name="T96" fmla="+- 0 9483 9014"/>
                              <a:gd name="T97" fmla="*/ T96 w 1149"/>
                              <a:gd name="T98" fmla="+- 0 675 597"/>
                              <a:gd name="T99" fmla="*/ 675 h 1029"/>
                              <a:gd name="T100" fmla="+- 0 9533 9014"/>
                              <a:gd name="T101" fmla="*/ T100 w 1149"/>
                              <a:gd name="T102" fmla="+- 0 650 597"/>
                              <a:gd name="T103" fmla="*/ 650 h 1029"/>
                              <a:gd name="T104" fmla="+- 0 9449 9014"/>
                              <a:gd name="T105" fmla="*/ T104 w 1149"/>
                              <a:gd name="T106" fmla="+- 0 599 597"/>
                              <a:gd name="T107" fmla="*/ 599 h 1029"/>
                              <a:gd name="T108" fmla="+- 0 9530 9014"/>
                              <a:gd name="T109" fmla="*/ T108 w 1149"/>
                              <a:gd name="T110" fmla="+- 0 749 597"/>
                              <a:gd name="T111" fmla="*/ 749 h 1029"/>
                              <a:gd name="T112" fmla="+- 0 9634 9014"/>
                              <a:gd name="T113" fmla="*/ T112 w 1149"/>
                              <a:gd name="T114" fmla="+- 0 645 597"/>
                              <a:gd name="T115" fmla="*/ 645 h 1029"/>
                              <a:gd name="T116" fmla="+- 0 9608 9014"/>
                              <a:gd name="T117" fmla="*/ T116 w 1149"/>
                              <a:gd name="T118" fmla="+- 0 751 597"/>
                              <a:gd name="T119" fmla="*/ 751 h 1029"/>
                              <a:gd name="T120" fmla="+- 0 9746 9014"/>
                              <a:gd name="T121" fmla="*/ T120 w 1149"/>
                              <a:gd name="T122" fmla="+- 0 646 597"/>
                              <a:gd name="T123" fmla="*/ 646 h 1029"/>
                              <a:gd name="T124" fmla="+- 0 9708 9014"/>
                              <a:gd name="T125" fmla="*/ T124 w 1149"/>
                              <a:gd name="T126" fmla="+- 0 734 597"/>
                              <a:gd name="T127" fmla="*/ 734 h 1029"/>
                              <a:gd name="T128" fmla="+- 0 9720 9014"/>
                              <a:gd name="T129" fmla="*/ T128 w 1149"/>
                              <a:gd name="T130" fmla="+- 0 707 597"/>
                              <a:gd name="T131" fmla="*/ 707 h 1029"/>
                              <a:gd name="T132" fmla="+- 0 9655 9014"/>
                              <a:gd name="T133" fmla="*/ T132 w 1149"/>
                              <a:gd name="T134" fmla="+- 0 707 597"/>
                              <a:gd name="T135" fmla="*/ 707 h 1029"/>
                              <a:gd name="T136" fmla="+- 0 9713 9014"/>
                              <a:gd name="T137" fmla="*/ T136 w 1149"/>
                              <a:gd name="T138" fmla="+- 0 747 597"/>
                              <a:gd name="T139" fmla="*/ 747 h 1029"/>
                              <a:gd name="T140" fmla="+- 0 9746 9014"/>
                              <a:gd name="T141" fmla="*/ T140 w 1149"/>
                              <a:gd name="T142" fmla="+- 0 689 597"/>
                              <a:gd name="T143" fmla="*/ 689 h 1029"/>
                              <a:gd name="T144" fmla="+- 0 9764 9014"/>
                              <a:gd name="T145" fmla="*/ T144 w 1149"/>
                              <a:gd name="T146" fmla="+- 0 646 597"/>
                              <a:gd name="T147" fmla="*/ 646 h 1029"/>
                              <a:gd name="T148" fmla="+- 0 9854 9014"/>
                              <a:gd name="T149" fmla="*/ T148 w 1149"/>
                              <a:gd name="T150" fmla="+- 0 751 597"/>
                              <a:gd name="T151" fmla="*/ 751 h 1029"/>
                              <a:gd name="T152" fmla="+- 0 9851 9014"/>
                              <a:gd name="T153" fmla="*/ T152 w 1149"/>
                              <a:gd name="T154" fmla="+- 0 622 597"/>
                              <a:gd name="T155" fmla="*/ 622 h 1029"/>
                              <a:gd name="T156" fmla="+- 0 9998 9014"/>
                              <a:gd name="T157" fmla="*/ T156 w 1149"/>
                              <a:gd name="T158" fmla="+- 0 655 597"/>
                              <a:gd name="T159" fmla="*/ 655 h 1029"/>
                              <a:gd name="T160" fmla="+- 0 9907 9014"/>
                              <a:gd name="T161" fmla="*/ T160 w 1149"/>
                              <a:gd name="T162" fmla="+- 0 646 597"/>
                              <a:gd name="T163" fmla="*/ 646 h 1029"/>
                              <a:gd name="T164" fmla="+- 0 9983 9014"/>
                              <a:gd name="T165" fmla="*/ T164 w 1149"/>
                              <a:gd name="T166" fmla="+- 0 751 597"/>
                              <a:gd name="T167" fmla="*/ 751 h 1029"/>
                              <a:gd name="T168" fmla="+- 0 10011 9014"/>
                              <a:gd name="T169" fmla="*/ T168 w 1149"/>
                              <a:gd name="T170" fmla="+- 0 1138 597"/>
                              <a:gd name="T171" fmla="*/ 1138 h 1029"/>
                              <a:gd name="T172" fmla="+- 0 9979 9014"/>
                              <a:gd name="T173" fmla="*/ T172 w 1149"/>
                              <a:gd name="T174" fmla="+- 0 1264 597"/>
                              <a:gd name="T175" fmla="*/ 1264 h 1029"/>
                              <a:gd name="T176" fmla="+- 0 9823 9014"/>
                              <a:gd name="T177" fmla="*/ T176 w 1149"/>
                              <a:gd name="T178" fmla="+- 0 1495 597"/>
                              <a:gd name="T179" fmla="*/ 1495 h 1029"/>
                              <a:gd name="T180" fmla="+- 0 9626 9014"/>
                              <a:gd name="T181" fmla="*/ T180 w 1149"/>
                              <a:gd name="T182" fmla="+- 0 1434 597"/>
                              <a:gd name="T183" fmla="*/ 1434 h 1029"/>
                              <a:gd name="T184" fmla="+- 0 10011 9014"/>
                              <a:gd name="T185" fmla="*/ T184 w 1149"/>
                              <a:gd name="T186" fmla="+- 0 1590 597"/>
                              <a:gd name="T187" fmla="*/ 1590 h 1029"/>
                              <a:gd name="T188" fmla="+- 0 10116 9014"/>
                              <a:gd name="T189" fmla="*/ T188 w 1149"/>
                              <a:gd name="T190" fmla="+- 0 646 597"/>
                              <a:gd name="T191" fmla="*/ 646 h 1029"/>
                              <a:gd name="T192" fmla="+- 0 10086 9014"/>
                              <a:gd name="T193" fmla="*/ T192 w 1149"/>
                              <a:gd name="T194" fmla="+- 0 730 597"/>
                              <a:gd name="T195" fmla="*/ 730 h 1029"/>
                              <a:gd name="T196" fmla="+- 0 10065 9014"/>
                              <a:gd name="T197" fmla="*/ T196 w 1149"/>
                              <a:gd name="T198" fmla="+- 0 675 597"/>
                              <a:gd name="T199" fmla="*/ 675 h 1029"/>
                              <a:gd name="T200" fmla="+- 0 10115 9014"/>
                              <a:gd name="T201" fmla="*/ T200 w 1149"/>
                              <a:gd name="T202" fmla="+- 0 661 597"/>
                              <a:gd name="T203" fmla="*/ 661 h 1029"/>
                              <a:gd name="T204" fmla="+- 0 10030 9014"/>
                              <a:gd name="T205" fmla="*/ T204 w 1149"/>
                              <a:gd name="T206" fmla="+- 0 698 597"/>
                              <a:gd name="T207" fmla="*/ 698 h 1029"/>
                              <a:gd name="T208" fmla="+- 0 10115 9014"/>
                              <a:gd name="T209" fmla="*/ T208 w 1149"/>
                              <a:gd name="T210" fmla="+- 0 735 597"/>
                              <a:gd name="T211" fmla="*/ 735 h 1029"/>
                              <a:gd name="T212" fmla="+- 0 10141 9014"/>
                              <a:gd name="T213" fmla="*/ T212 w 1149"/>
                              <a:gd name="T214" fmla="+- 0 667 597"/>
                              <a:gd name="T215" fmla="*/ 667 h 1029"/>
                              <a:gd name="T216" fmla="+- 0 10163 9014"/>
                              <a:gd name="T217" fmla="*/ T216 w 1149"/>
                              <a:gd name="T218" fmla="+- 0 903 597"/>
                              <a:gd name="T219" fmla="*/ 903 h 1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149" h="1029">
                                <a:moveTo>
                                  <a:pt x="111" y="17"/>
                                </a:moveTo>
                                <a:lnTo>
                                  <a:pt x="101" y="11"/>
                                </a:lnTo>
                                <a:lnTo>
                                  <a:pt x="89" y="8"/>
                                </a:lnTo>
                                <a:lnTo>
                                  <a:pt x="76" y="8"/>
                                </a:lnTo>
                                <a:lnTo>
                                  <a:pt x="45" y="13"/>
                                </a:lnTo>
                                <a:lnTo>
                                  <a:pt x="21" y="28"/>
                                </a:lnTo>
                                <a:lnTo>
                                  <a:pt x="5" y="52"/>
                                </a:lnTo>
                                <a:lnTo>
                                  <a:pt x="0" y="82"/>
                                </a:lnTo>
                                <a:lnTo>
                                  <a:pt x="5" y="112"/>
                                </a:lnTo>
                                <a:lnTo>
                                  <a:pt x="21" y="135"/>
                                </a:lnTo>
                                <a:lnTo>
                                  <a:pt x="45" y="151"/>
                                </a:lnTo>
                                <a:lnTo>
                                  <a:pt x="76" y="156"/>
                                </a:lnTo>
                                <a:lnTo>
                                  <a:pt x="89" y="156"/>
                                </a:lnTo>
                                <a:lnTo>
                                  <a:pt x="101" y="153"/>
                                </a:lnTo>
                                <a:lnTo>
                                  <a:pt x="111" y="147"/>
                                </a:lnTo>
                                <a:lnTo>
                                  <a:pt x="111" y="122"/>
                                </a:lnTo>
                                <a:lnTo>
                                  <a:pt x="103" y="129"/>
                                </a:lnTo>
                                <a:lnTo>
                                  <a:pt x="91" y="133"/>
                                </a:lnTo>
                                <a:lnTo>
                                  <a:pt x="76" y="133"/>
                                </a:lnTo>
                                <a:lnTo>
                                  <a:pt x="57" y="129"/>
                                </a:lnTo>
                                <a:lnTo>
                                  <a:pt x="42" y="119"/>
                                </a:lnTo>
                                <a:lnTo>
                                  <a:pt x="32" y="103"/>
                                </a:lnTo>
                                <a:lnTo>
                                  <a:pt x="28" y="82"/>
                                </a:lnTo>
                                <a:lnTo>
                                  <a:pt x="32" y="61"/>
                                </a:lnTo>
                                <a:lnTo>
                                  <a:pt x="42" y="45"/>
                                </a:lnTo>
                                <a:lnTo>
                                  <a:pt x="57" y="34"/>
                                </a:lnTo>
                                <a:lnTo>
                                  <a:pt x="76" y="31"/>
                                </a:lnTo>
                                <a:lnTo>
                                  <a:pt x="91" y="31"/>
                                </a:lnTo>
                                <a:lnTo>
                                  <a:pt x="103" y="35"/>
                                </a:lnTo>
                                <a:lnTo>
                                  <a:pt x="111" y="42"/>
                                </a:lnTo>
                                <a:lnTo>
                                  <a:pt x="111" y="17"/>
                                </a:lnTo>
                                <a:close/>
                                <a:moveTo>
                                  <a:pt x="232" y="103"/>
                                </a:moveTo>
                                <a:lnTo>
                                  <a:pt x="232" y="100"/>
                                </a:lnTo>
                                <a:lnTo>
                                  <a:pt x="230" y="93"/>
                                </a:lnTo>
                                <a:lnTo>
                                  <a:pt x="228" y="78"/>
                                </a:lnTo>
                                <a:lnTo>
                                  <a:pt x="221" y="68"/>
                                </a:lnTo>
                                <a:lnTo>
                                  <a:pt x="217" y="61"/>
                                </a:lnTo>
                                <a:lnTo>
                                  <a:pt x="204" y="53"/>
                                </a:lnTo>
                                <a:lnTo>
                                  <a:pt x="204" y="93"/>
                                </a:lnTo>
                                <a:lnTo>
                                  <a:pt x="155" y="93"/>
                                </a:lnTo>
                                <a:lnTo>
                                  <a:pt x="157" y="77"/>
                                </a:lnTo>
                                <a:lnTo>
                                  <a:pt x="165" y="68"/>
                                </a:lnTo>
                                <a:lnTo>
                                  <a:pt x="194" y="68"/>
                                </a:lnTo>
                                <a:lnTo>
                                  <a:pt x="202" y="77"/>
                                </a:lnTo>
                                <a:lnTo>
                                  <a:pt x="204" y="93"/>
                                </a:lnTo>
                                <a:lnTo>
                                  <a:pt x="204" y="53"/>
                                </a:lnTo>
                                <a:lnTo>
                                  <a:pt x="201" y="51"/>
                                </a:lnTo>
                                <a:lnTo>
                                  <a:pt x="179" y="47"/>
                                </a:lnTo>
                                <a:lnTo>
                                  <a:pt x="158" y="51"/>
                                </a:lnTo>
                                <a:lnTo>
                                  <a:pt x="141" y="62"/>
                                </a:lnTo>
                                <a:lnTo>
                                  <a:pt x="130" y="79"/>
                                </a:lnTo>
                                <a:lnTo>
                                  <a:pt x="127" y="102"/>
                                </a:lnTo>
                                <a:lnTo>
                                  <a:pt x="130" y="124"/>
                                </a:lnTo>
                                <a:lnTo>
                                  <a:pt x="141" y="141"/>
                                </a:lnTo>
                                <a:lnTo>
                                  <a:pt x="158" y="152"/>
                                </a:lnTo>
                                <a:lnTo>
                                  <a:pt x="180" y="156"/>
                                </a:lnTo>
                                <a:lnTo>
                                  <a:pt x="195" y="154"/>
                                </a:lnTo>
                                <a:lnTo>
                                  <a:pt x="207" y="150"/>
                                </a:lnTo>
                                <a:lnTo>
                                  <a:pt x="218" y="142"/>
                                </a:lnTo>
                                <a:lnTo>
                                  <a:pt x="224" y="135"/>
                                </a:lnTo>
                                <a:lnTo>
                                  <a:pt x="226" y="133"/>
                                </a:lnTo>
                                <a:lnTo>
                                  <a:pt x="206" y="123"/>
                                </a:lnTo>
                                <a:lnTo>
                                  <a:pt x="200" y="130"/>
                                </a:lnTo>
                                <a:lnTo>
                                  <a:pt x="191" y="135"/>
                                </a:lnTo>
                                <a:lnTo>
                                  <a:pt x="165" y="135"/>
                                </a:lnTo>
                                <a:lnTo>
                                  <a:pt x="157" y="126"/>
                                </a:lnTo>
                                <a:lnTo>
                                  <a:pt x="155" y="111"/>
                                </a:lnTo>
                                <a:lnTo>
                                  <a:pt x="231" y="111"/>
                                </a:lnTo>
                                <a:lnTo>
                                  <a:pt x="231" y="108"/>
                                </a:lnTo>
                                <a:lnTo>
                                  <a:pt x="232" y="103"/>
                                </a:lnTo>
                                <a:close/>
                                <a:moveTo>
                                  <a:pt x="299" y="132"/>
                                </a:moveTo>
                                <a:lnTo>
                                  <a:pt x="279" y="132"/>
                                </a:lnTo>
                                <a:lnTo>
                                  <a:pt x="279" y="2"/>
                                </a:lnTo>
                                <a:lnTo>
                                  <a:pt x="252" y="2"/>
                                </a:lnTo>
                                <a:lnTo>
                                  <a:pt x="252" y="154"/>
                                </a:lnTo>
                                <a:lnTo>
                                  <a:pt x="299" y="154"/>
                                </a:lnTo>
                                <a:lnTo>
                                  <a:pt x="299" y="132"/>
                                </a:lnTo>
                                <a:close/>
                                <a:moveTo>
                                  <a:pt x="414" y="100"/>
                                </a:moveTo>
                                <a:lnTo>
                                  <a:pt x="413" y="93"/>
                                </a:lnTo>
                                <a:lnTo>
                                  <a:pt x="410" y="78"/>
                                </a:lnTo>
                                <a:lnTo>
                                  <a:pt x="404" y="68"/>
                                </a:lnTo>
                                <a:lnTo>
                                  <a:pt x="400" y="61"/>
                                </a:lnTo>
                                <a:lnTo>
                                  <a:pt x="386" y="53"/>
                                </a:lnTo>
                                <a:lnTo>
                                  <a:pt x="386" y="93"/>
                                </a:lnTo>
                                <a:lnTo>
                                  <a:pt x="337" y="93"/>
                                </a:lnTo>
                                <a:lnTo>
                                  <a:pt x="339" y="77"/>
                                </a:lnTo>
                                <a:lnTo>
                                  <a:pt x="348" y="68"/>
                                </a:lnTo>
                                <a:lnTo>
                                  <a:pt x="376" y="68"/>
                                </a:lnTo>
                                <a:lnTo>
                                  <a:pt x="384" y="77"/>
                                </a:lnTo>
                                <a:lnTo>
                                  <a:pt x="386" y="93"/>
                                </a:lnTo>
                                <a:lnTo>
                                  <a:pt x="386" y="53"/>
                                </a:lnTo>
                                <a:lnTo>
                                  <a:pt x="383" y="51"/>
                                </a:lnTo>
                                <a:lnTo>
                                  <a:pt x="361" y="47"/>
                                </a:lnTo>
                                <a:lnTo>
                                  <a:pt x="340" y="51"/>
                                </a:lnTo>
                                <a:lnTo>
                                  <a:pt x="323" y="62"/>
                                </a:lnTo>
                                <a:lnTo>
                                  <a:pt x="313" y="79"/>
                                </a:lnTo>
                                <a:lnTo>
                                  <a:pt x="309" y="102"/>
                                </a:lnTo>
                                <a:lnTo>
                                  <a:pt x="313" y="124"/>
                                </a:lnTo>
                                <a:lnTo>
                                  <a:pt x="324" y="141"/>
                                </a:lnTo>
                                <a:lnTo>
                                  <a:pt x="341" y="152"/>
                                </a:lnTo>
                                <a:lnTo>
                                  <a:pt x="363" y="156"/>
                                </a:lnTo>
                                <a:lnTo>
                                  <a:pt x="377" y="154"/>
                                </a:lnTo>
                                <a:lnTo>
                                  <a:pt x="390" y="150"/>
                                </a:lnTo>
                                <a:lnTo>
                                  <a:pt x="400" y="142"/>
                                </a:lnTo>
                                <a:lnTo>
                                  <a:pt x="407" y="135"/>
                                </a:lnTo>
                                <a:lnTo>
                                  <a:pt x="409" y="133"/>
                                </a:lnTo>
                                <a:lnTo>
                                  <a:pt x="388" y="123"/>
                                </a:lnTo>
                                <a:lnTo>
                                  <a:pt x="382" y="130"/>
                                </a:lnTo>
                                <a:lnTo>
                                  <a:pt x="373" y="135"/>
                                </a:lnTo>
                                <a:lnTo>
                                  <a:pt x="347" y="135"/>
                                </a:lnTo>
                                <a:lnTo>
                                  <a:pt x="339" y="126"/>
                                </a:lnTo>
                                <a:lnTo>
                                  <a:pt x="337" y="111"/>
                                </a:lnTo>
                                <a:lnTo>
                                  <a:pt x="413" y="111"/>
                                </a:lnTo>
                                <a:lnTo>
                                  <a:pt x="414" y="108"/>
                                </a:lnTo>
                                <a:lnTo>
                                  <a:pt x="414" y="100"/>
                                </a:lnTo>
                                <a:close/>
                                <a:moveTo>
                                  <a:pt x="524" y="568"/>
                                </a:moveTo>
                                <a:lnTo>
                                  <a:pt x="515" y="498"/>
                                </a:lnTo>
                                <a:lnTo>
                                  <a:pt x="488" y="436"/>
                                </a:lnTo>
                                <a:lnTo>
                                  <a:pt x="447" y="383"/>
                                </a:lnTo>
                                <a:lnTo>
                                  <a:pt x="394" y="342"/>
                                </a:lnTo>
                                <a:lnTo>
                                  <a:pt x="332" y="315"/>
                                </a:lnTo>
                                <a:lnTo>
                                  <a:pt x="262" y="306"/>
                                </a:lnTo>
                                <a:lnTo>
                                  <a:pt x="192" y="315"/>
                                </a:lnTo>
                                <a:lnTo>
                                  <a:pt x="130" y="342"/>
                                </a:lnTo>
                                <a:lnTo>
                                  <a:pt x="77" y="383"/>
                                </a:lnTo>
                                <a:lnTo>
                                  <a:pt x="36" y="436"/>
                                </a:lnTo>
                                <a:lnTo>
                                  <a:pt x="9" y="498"/>
                                </a:lnTo>
                                <a:lnTo>
                                  <a:pt x="0" y="568"/>
                                </a:lnTo>
                                <a:lnTo>
                                  <a:pt x="0" y="591"/>
                                </a:lnTo>
                                <a:lnTo>
                                  <a:pt x="119" y="591"/>
                                </a:lnTo>
                                <a:lnTo>
                                  <a:pt x="119" y="568"/>
                                </a:lnTo>
                                <a:lnTo>
                                  <a:pt x="131" y="513"/>
                                </a:lnTo>
                                <a:lnTo>
                                  <a:pt x="161" y="467"/>
                                </a:lnTo>
                                <a:lnTo>
                                  <a:pt x="207" y="437"/>
                                </a:lnTo>
                                <a:lnTo>
                                  <a:pt x="262" y="426"/>
                                </a:lnTo>
                                <a:lnTo>
                                  <a:pt x="317" y="437"/>
                                </a:lnTo>
                                <a:lnTo>
                                  <a:pt x="363" y="467"/>
                                </a:lnTo>
                                <a:lnTo>
                                  <a:pt x="393" y="513"/>
                                </a:lnTo>
                                <a:lnTo>
                                  <a:pt x="405" y="568"/>
                                </a:lnTo>
                                <a:lnTo>
                                  <a:pt x="393" y="623"/>
                                </a:lnTo>
                                <a:lnTo>
                                  <a:pt x="363" y="669"/>
                                </a:lnTo>
                                <a:lnTo>
                                  <a:pt x="317" y="699"/>
                                </a:lnTo>
                                <a:lnTo>
                                  <a:pt x="262" y="710"/>
                                </a:lnTo>
                                <a:lnTo>
                                  <a:pt x="147" y="710"/>
                                </a:lnTo>
                                <a:lnTo>
                                  <a:pt x="92" y="830"/>
                                </a:lnTo>
                                <a:lnTo>
                                  <a:pt x="262" y="830"/>
                                </a:lnTo>
                                <a:lnTo>
                                  <a:pt x="332" y="821"/>
                                </a:lnTo>
                                <a:lnTo>
                                  <a:pt x="394" y="794"/>
                                </a:lnTo>
                                <a:lnTo>
                                  <a:pt x="447" y="753"/>
                                </a:lnTo>
                                <a:lnTo>
                                  <a:pt x="488" y="700"/>
                                </a:lnTo>
                                <a:lnTo>
                                  <a:pt x="515" y="637"/>
                                </a:lnTo>
                                <a:lnTo>
                                  <a:pt x="524" y="568"/>
                                </a:lnTo>
                                <a:close/>
                                <a:moveTo>
                                  <a:pt x="529" y="910"/>
                                </a:moveTo>
                                <a:lnTo>
                                  <a:pt x="55" y="910"/>
                                </a:lnTo>
                                <a:lnTo>
                                  <a:pt x="0" y="1029"/>
                                </a:lnTo>
                                <a:lnTo>
                                  <a:pt x="473" y="1029"/>
                                </a:lnTo>
                                <a:lnTo>
                                  <a:pt x="529" y="910"/>
                                </a:lnTo>
                                <a:close/>
                                <a:moveTo>
                                  <a:pt x="546" y="102"/>
                                </a:moveTo>
                                <a:lnTo>
                                  <a:pt x="543" y="79"/>
                                </a:lnTo>
                                <a:lnTo>
                                  <a:pt x="536" y="70"/>
                                </a:lnTo>
                                <a:lnTo>
                                  <a:pt x="533" y="64"/>
                                </a:lnTo>
                                <a:lnTo>
                                  <a:pt x="532" y="62"/>
                                </a:lnTo>
                                <a:lnTo>
                                  <a:pt x="519" y="53"/>
                                </a:lnTo>
                                <a:lnTo>
                                  <a:pt x="519" y="101"/>
                                </a:lnTo>
                                <a:lnTo>
                                  <a:pt x="519" y="102"/>
                                </a:lnTo>
                                <a:lnTo>
                                  <a:pt x="517" y="114"/>
                                </a:lnTo>
                                <a:lnTo>
                                  <a:pt x="511" y="124"/>
                                </a:lnTo>
                                <a:lnTo>
                                  <a:pt x="502" y="131"/>
                                </a:lnTo>
                                <a:lnTo>
                                  <a:pt x="490" y="133"/>
                                </a:lnTo>
                                <a:lnTo>
                                  <a:pt x="478" y="131"/>
                                </a:lnTo>
                                <a:lnTo>
                                  <a:pt x="469" y="124"/>
                                </a:lnTo>
                                <a:lnTo>
                                  <a:pt x="463" y="114"/>
                                </a:lnTo>
                                <a:lnTo>
                                  <a:pt x="461" y="101"/>
                                </a:lnTo>
                                <a:lnTo>
                                  <a:pt x="463" y="88"/>
                                </a:lnTo>
                                <a:lnTo>
                                  <a:pt x="469" y="78"/>
                                </a:lnTo>
                                <a:lnTo>
                                  <a:pt x="478" y="72"/>
                                </a:lnTo>
                                <a:lnTo>
                                  <a:pt x="490" y="70"/>
                                </a:lnTo>
                                <a:lnTo>
                                  <a:pt x="502" y="72"/>
                                </a:lnTo>
                                <a:lnTo>
                                  <a:pt x="511" y="78"/>
                                </a:lnTo>
                                <a:lnTo>
                                  <a:pt x="517" y="88"/>
                                </a:lnTo>
                                <a:lnTo>
                                  <a:pt x="519" y="101"/>
                                </a:lnTo>
                                <a:lnTo>
                                  <a:pt x="519" y="53"/>
                                </a:lnTo>
                                <a:lnTo>
                                  <a:pt x="516" y="51"/>
                                </a:lnTo>
                                <a:lnTo>
                                  <a:pt x="496" y="47"/>
                                </a:lnTo>
                                <a:lnTo>
                                  <a:pt x="480" y="47"/>
                                </a:lnTo>
                                <a:lnTo>
                                  <a:pt x="469" y="53"/>
                                </a:lnTo>
                                <a:lnTo>
                                  <a:pt x="461" y="64"/>
                                </a:lnTo>
                                <a:lnTo>
                                  <a:pt x="461" y="2"/>
                                </a:lnTo>
                                <a:lnTo>
                                  <a:pt x="435" y="2"/>
                                </a:lnTo>
                                <a:lnTo>
                                  <a:pt x="435" y="154"/>
                                </a:lnTo>
                                <a:lnTo>
                                  <a:pt x="460" y="154"/>
                                </a:lnTo>
                                <a:lnTo>
                                  <a:pt x="461" y="138"/>
                                </a:lnTo>
                                <a:lnTo>
                                  <a:pt x="468" y="149"/>
                                </a:lnTo>
                                <a:lnTo>
                                  <a:pt x="480" y="156"/>
                                </a:lnTo>
                                <a:lnTo>
                                  <a:pt x="496" y="156"/>
                                </a:lnTo>
                                <a:lnTo>
                                  <a:pt x="516" y="152"/>
                                </a:lnTo>
                                <a:lnTo>
                                  <a:pt x="532" y="141"/>
                                </a:lnTo>
                                <a:lnTo>
                                  <a:pt x="534" y="138"/>
                                </a:lnTo>
                                <a:lnTo>
                                  <a:pt x="537" y="133"/>
                                </a:lnTo>
                                <a:lnTo>
                                  <a:pt x="543" y="124"/>
                                </a:lnTo>
                                <a:lnTo>
                                  <a:pt x="546" y="102"/>
                                </a:lnTo>
                                <a:close/>
                                <a:moveTo>
                                  <a:pt x="632" y="47"/>
                                </a:moveTo>
                                <a:lnTo>
                                  <a:pt x="620" y="48"/>
                                </a:lnTo>
                                <a:lnTo>
                                  <a:pt x="609" y="51"/>
                                </a:lnTo>
                                <a:lnTo>
                                  <a:pt x="600" y="56"/>
                                </a:lnTo>
                                <a:lnTo>
                                  <a:pt x="593" y="63"/>
                                </a:lnTo>
                                <a:lnTo>
                                  <a:pt x="593" y="49"/>
                                </a:lnTo>
                                <a:lnTo>
                                  <a:pt x="567" y="49"/>
                                </a:lnTo>
                                <a:lnTo>
                                  <a:pt x="567" y="154"/>
                                </a:lnTo>
                                <a:lnTo>
                                  <a:pt x="594" y="154"/>
                                </a:lnTo>
                                <a:lnTo>
                                  <a:pt x="594" y="98"/>
                                </a:lnTo>
                                <a:lnTo>
                                  <a:pt x="596" y="87"/>
                                </a:lnTo>
                                <a:lnTo>
                                  <a:pt x="604" y="79"/>
                                </a:lnTo>
                                <a:lnTo>
                                  <a:pt x="615" y="73"/>
                                </a:lnTo>
                                <a:lnTo>
                                  <a:pt x="630" y="71"/>
                                </a:lnTo>
                                <a:lnTo>
                                  <a:pt x="632" y="47"/>
                                </a:lnTo>
                                <a:close/>
                                <a:moveTo>
                                  <a:pt x="732" y="49"/>
                                </a:moveTo>
                                <a:lnTo>
                                  <a:pt x="644" y="49"/>
                                </a:lnTo>
                                <a:lnTo>
                                  <a:pt x="644" y="70"/>
                                </a:lnTo>
                                <a:lnTo>
                                  <a:pt x="706" y="70"/>
                                </a:lnTo>
                                <a:lnTo>
                                  <a:pt x="706" y="92"/>
                                </a:lnTo>
                                <a:lnTo>
                                  <a:pt x="706" y="110"/>
                                </a:lnTo>
                                <a:lnTo>
                                  <a:pt x="706" y="127"/>
                                </a:lnTo>
                                <a:lnTo>
                                  <a:pt x="694" y="137"/>
                                </a:lnTo>
                                <a:lnTo>
                                  <a:pt x="671" y="137"/>
                                </a:lnTo>
                                <a:lnTo>
                                  <a:pt x="665" y="131"/>
                                </a:lnTo>
                                <a:lnTo>
                                  <a:pt x="665" y="114"/>
                                </a:lnTo>
                                <a:lnTo>
                                  <a:pt x="673" y="108"/>
                                </a:lnTo>
                                <a:lnTo>
                                  <a:pt x="692" y="108"/>
                                </a:lnTo>
                                <a:lnTo>
                                  <a:pt x="699" y="109"/>
                                </a:lnTo>
                                <a:lnTo>
                                  <a:pt x="706" y="110"/>
                                </a:lnTo>
                                <a:lnTo>
                                  <a:pt x="706" y="92"/>
                                </a:lnTo>
                                <a:lnTo>
                                  <a:pt x="698" y="91"/>
                                </a:lnTo>
                                <a:lnTo>
                                  <a:pt x="690" y="90"/>
                                </a:lnTo>
                                <a:lnTo>
                                  <a:pt x="683" y="90"/>
                                </a:lnTo>
                                <a:lnTo>
                                  <a:pt x="664" y="92"/>
                                </a:lnTo>
                                <a:lnTo>
                                  <a:pt x="650" y="99"/>
                                </a:lnTo>
                                <a:lnTo>
                                  <a:pt x="641" y="110"/>
                                </a:lnTo>
                                <a:lnTo>
                                  <a:pt x="638" y="123"/>
                                </a:lnTo>
                                <a:lnTo>
                                  <a:pt x="640" y="137"/>
                                </a:lnTo>
                                <a:lnTo>
                                  <a:pt x="648" y="147"/>
                                </a:lnTo>
                                <a:lnTo>
                                  <a:pt x="659" y="154"/>
                                </a:lnTo>
                                <a:lnTo>
                                  <a:pt x="674" y="156"/>
                                </a:lnTo>
                                <a:lnTo>
                                  <a:pt x="687" y="156"/>
                                </a:lnTo>
                                <a:lnTo>
                                  <a:pt x="699" y="150"/>
                                </a:lnTo>
                                <a:lnTo>
                                  <a:pt x="706" y="139"/>
                                </a:lnTo>
                                <a:lnTo>
                                  <a:pt x="707" y="154"/>
                                </a:lnTo>
                                <a:lnTo>
                                  <a:pt x="732" y="154"/>
                                </a:lnTo>
                                <a:lnTo>
                                  <a:pt x="732" y="139"/>
                                </a:lnTo>
                                <a:lnTo>
                                  <a:pt x="732" y="137"/>
                                </a:lnTo>
                                <a:lnTo>
                                  <a:pt x="732" y="108"/>
                                </a:lnTo>
                                <a:lnTo>
                                  <a:pt x="732" y="92"/>
                                </a:lnTo>
                                <a:lnTo>
                                  <a:pt x="732" y="49"/>
                                </a:lnTo>
                                <a:close/>
                                <a:moveTo>
                                  <a:pt x="866" y="49"/>
                                </a:moveTo>
                                <a:lnTo>
                                  <a:pt x="798" y="49"/>
                                </a:lnTo>
                                <a:lnTo>
                                  <a:pt x="798" y="18"/>
                                </a:lnTo>
                                <a:lnTo>
                                  <a:pt x="772" y="18"/>
                                </a:lnTo>
                                <a:lnTo>
                                  <a:pt x="772" y="49"/>
                                </a:lnTo>
                                <a:lnTo>
                                  <a:pt x="750" y="49"/>
                                </a:lnTo>
                                <a:lnTo>
                                  <a:pt x="750" y="71"/>
                                </a:lnTo>
                                <a:lnTo>
                                  <a:pt x="772" y="71"/>
                                </a:lnTo>
                                <a:lnTo>
                                  <a:pt x="772" y="154"/>
                                </a:lnTo>
                                <a:lnTo>
                                  <a:pt x="798" y="154"/>
                                </a:lnTo>
                                <a:lnTo>
                                  <a:pt x="798" y="71"/>
                                </a:lnTo>
                                <a:lnTo>
                                  <a:pt x="840" y="71"/>
                                </a:lnTo>
                                <a:lnTo>
                                  <a:pt x="840" y="154"/>
                                </a:lnTo>
                                <a:lnTo>
                                  <a:pt x="866" y="154"/>
                                </a:lnTo>
                                <a:lnTo>
                                  <a:pt x="866" y="49"/>
                                </a:lnTo>
                                <a:close/>
                                <a:moveTo>
                                  <a:pt x="869" y="7"/>
                                </a:moveTo>
                                <a:lnTo>
                                  <a:pt x="862" y="0"/>
                                </a:lnTo>
                                <a:lnTo>
                                  <a:pt x="844" y="0"/>
                                </a:lnTo>
                                <a:lnTo>
                                  <a:pt x="837" y="7"/>
                                </a:lnTo>
                                <a:lnTo>
                                  <a:pt x="837" y="25"/>
                                </a:lnTo>
                                <a:lnTo>
                                  <a:pt x="844" y="32"/>
                                </a:lnTo>
                                <a:lnTo>
                                  <a:pt x="862" y="32"/>
                                </a:lnTo>
                                <a:lnTo>
                                  <a:pt x="869" y="25"/>
                                </a:lnTo>
                                <a:lnTo>
                                  <a:pt x="869" y="7"/>
                                </a:lnTo>
                                <a:close/>
                                <a:moveTo>
                                  <a:pt x="996" y="88"/>
                                </a:moveTo>
                                <a:lnTo>
                                  <a:pt x="993" y="71"/>
                                </a:lnTo>
                                <a:lnTo>
                                  <a:pt x="984" y="58"/>
                                </a:lnTo>
                                <a:lnTo>
                                  <a:pt x="971" y="50"/>
                                </a:lnTo>
                                <a:lnTo>
                                  <a:pt x="954" y="47"/>
                                </a:lnTo>
                                <a:lnTo>
                                  <a:pt x="940" y="47"/>
                                </a:lnTo>
                                <a:lnTo>
                                  <a:pt x="927" y="52"/>
                                </a:lnTo>
                                <a:lnTo>
                                  <a:pt x="919" y="62"/>
                                </a:lnTo>
                                <a:lnTo>
                                  <a:pt x="919" y="49"/>
                                </a:lnTo>
                                <a:lnTo>
                                  <a:pt x="893" y="49"/>
                                </a:lnTo>
                                <a:lnTo>
                                  <a:pt x="893" y="154"/>
                                </a:lnTo>
                                <a:lnTo>
                                  <a:pt x="920" y="154"/>
                                </a:lnTo>
                                <a:lnTo>
                                  <a:pt x="920" y="78"/>
                                </a:lnTo>
                                <a:lnTo>
                                  <a:pt x="930" y="70"/>
                                </a:lnTo>
                                <a:lnTo>
                                  <a:pt x="959" y="70"/>
                                </a:lnTo>
                                <a:lnTo>
                                  <a:pt x="969" y="78"/>
                                </a:lnTo>
                                <a:lnTo>
                                  <a:pt x="969" y="154"/>
                                </a:lnTo>
                                <a:lnTo>
                                  <a:pt x="996" y="154"/>
                                </a:lnTo>
                                <a:lnTo>
                                  <a:pt x="996" y="88"/>
                                </a:lnTo>
                                <a:close/>
                                <a:moveTo>
                                  <a:pt x="1127" y="767"/>
                                </a:moveTo>
                                <a:lnTo>
                                  <a:pt x="1118" y="698"/>
                                </a:lnTo>
                                <a:lnTo>
                                  <a:pt x="1091" y="635"/>
                                </a:lnTo>
                                <a:lnTo>
                                  <a:pt x="1050" y="582"/>
                                </a:lnTo>
                                <a:lnTo>
                                  <a:pt x="997" y="541"/>
                                </a:lnTo>
                                <a:lnTo>
                                  <a:pt x="934" y="515"/>
                                </a:lnTo>
                                <a:lnTo>
                                  <a:pt x="865" y="505"/>
                                </a:lnTo>
                                <a:lnTo>
                                  <a:pt x="658" y="505"/>
                                </a:lnTo>
                                <a:lnTo>
                                  <a:pt x="602" y="625"/>
                                </a:lnTo>
                                <a:lnTo>
                                  <a:pt x="865" y="625"/>
                                </a:lnTo>
                                <a:lnTo>
                                  <a:pt x="920" y="636"/>
                                </a:lnTo>
                                <a:lnTo>
                                  <a:pt x="965" y="667"/>
                                </a:lnTo>
                                <a:lnTo>
                                  <a:pt x="996" y="712"/>
                                </a:lnTo>
                                <a:lnTo>
                                  <a:pt x="1007" y="767"/>
                                </a:lnTo>
                                <a:lnTo>
                                  <a:pt x="996" y="823"/>
                                </a:lnTo>
                                <a:lnTo>
                                  <a:pt x="965" y="868"/>
                                </a:lnTo>
                                <a:lnTo>
                                  <a:pt x="920" y="898"/>
                                </a:lnTo>
                                <a:lnTo>
                                  <a:pt x="865" y="910"/>
                                </a:lnTo>
                                <a:lnTo>
                                  <a:pt x="809" y="898"/>
                                </a:lnTo>
                                <a:lnTo>
                                  <a:pt x="764" y="868"/>
                                </a:lnTo>
                                <a:lnTo>
                                  <a:pt x="733" y="823"/>
                                </a:lnTo>
                                <a:lnTo>
                                  <a:pt x="722" y="767"/>
                                </a:lnTo>
                                <a:lnTo>
                                  <a:pt x="722" y="744"/>
                                </a:lnTo>
                                <a:lnTo>
                                  <a:pt x="602" y="744"/>
                                </a:lnTo>
                                <a:lnTo>
                                  <a:pt x="602" y="767"/>
                                </a:lnTo>
                                <a:lnTo>
                                  <a:pt x="612" y="837"/>
                                </a:lnTo>
                                <a:lnTo>
                                  <a:pt x="638" y="899"/>
                                </a:lnTo>
                                <a:lnTo>
                                  <a:pt x="679" y="952"/>
                                </a:lnTo>
                                <a:lnTo>
                                  <a:pt x="732" y="993"/>
                                </a:lnTo>
                                <a:lnTo>
                                  <a:pt x="795" y="1020"/>
                                </a:lnTo>
                                <a:lnTo>
                                  <a:pt x="865" y="1029"/>
                                </a:lnTo>
                                <a:lnTo>
                                  <a:pt x="934" y="1020"/>
                                </a:lnTo>
                                <a:lnTo>
                                  <a:pt x="997" y="993"/>
                                </a:lnTo>
                                <a:lnTo>
                                  <a:pt x="1050" y="952"/>
                                </a:lnTo>
                                <a:lnTo>
                                  <a:pt x="1083" y="910"/>
                                </a:lnTo>
                                <a:lnTo>
                                  <a:pt x="1091" y="899"/>
                                </a:lnTo>
                                <a:lnTo>
                                  <a:pt x="1118" y="837"/>
                                </a:lnTo>
                                <a:lnTo>
                                  <a:pt x="1127" y="767"/>
                                </a:lnTo>
                                <a:close/>
                                <a:moveTo>
                                  <a:pt x="1127" y="49"/>
                                </a:moveTo>
                                <a:lnTo>
                                  <a:pt x="1102" y="49"/>
                                </a:lnTo>
                                <a:lnTo>
                                  <a:pt x="1101" y="65"/>
                                </a:lnTo>
                                <a:lnTo>
                                  <a:pt x="1101" y="64"/>
                                </a:lnTo>
                                <a:lnTo>
                                  <a:pt x="1101" y="101"/>
                                </a:lnTo>
                                <a:lnTo>
                                  <a:pt x="1099" y="114"/>
                                </a:lnTo>
                                <a:lnTo>
                                  <a:pt x="1093" y="124"/>
                                </a:lnTo>
                                <a:lnTo>
                                  <a:pt x="1084" y="131"/>
                                </a:lnTo>
                                <a:lnTo>
                                  <a:pt x="1072" y="133"/>
                                </a:lnTo>
                                <a:lnTo>
                                  <a:pt x="1060" y="131"/>
                                </a:lnTo>
                                <a:lnTo>
                                  <a:pt x="1051" y="124"/>
                                </a:lnTo>
                                <a:lnTo>
                                  <a:pt x="1045" y="114"/>
                                </a:lnTo>
                                <a:lnTo>
                                  <a:pt x="1043" y="101"/>
                                </a:lnTo>
                                <a:lnTo>
                                  <a:pt x="1045" y="88"/>
                                </a:lnTo>
                                <a:lnTo>
                                  <a:pt x="1051" y="78"/>
                                </a:lnTo>
                                <a:lnTo>
                                  <a:pt x="1060" y="72"/>
                                </a:lnTo>
                                <a:lnTo>
                                  <a:pt x="1072" y="70"/>
                                </a:lnTo>
                                <a:lnTo>
                                  <a:pt x="1084" y="72"/>
                                </a:lnTo>
                                <a:lnTo>
                                  <a:pt x="1093" y="78"/>
                                </a:lnTo>
                                <a:lnTo>
                                  <a:pt x="1099" y="88"/>
                                </a:lnTo>
                                <a:lnTo>
                                  <a:pt x="1101" y="101"/>
                                </a:lnTo>
                                <a:lnTo>
                                  <a:pt x="1101" y="64"/>
                                </a:lnTo>
                                <a:lnTo>
                                  <a:pt x="1094" y="54"/>
                                </a:lnTo>
                                <a:lnTo>
                                  <a:pt x="1082" y="47"/>
                                </a:lnTo>
                                <a:lnTo>
                                  <a:pt x="1066" y="47"/>
                                </a:lnTo>
                                <a:lnTo>
                                  <a:pt x="1046" y="51"/>
                                </a:lnTo>
                                <a:lnTo>
                                  <a:pt x="1030" y="62"/>
                                </a:lnTo>
                                <a:lnTo>
                                  <a:pt x="1019" y="79"/>
                                </a:lnTo>
                                <a:lnTo>
                                  <a:pt x="1016" y="101"/>
                                </a:lnTo>
                                <a:lnTo>
                                  <a:pt x="1019" y="123"/>
                                </a:lnTo>
                                <a:lnTo>
                                  <a:pt x="1030" y="141"/>
                                </a:lnTo>
                                <a:lnTo>
                                  <a:pt x="1046" y="152"/>
                                </a:lnTo>
                                <a:lnTo>
                                  <a:pt x="1066" y="156"/>
                                </a:lnTo>
                                <a:lnTo>
                                  <a:pt x="1082" y="156"/>
                                </a:lnTo>
                                <a:lnTo>
                                  <a:pt x="1093" y="149"/>
                                </a:lnTo>
                                <a:lnTo>
                                  <a:pt x="1101" y="138"/>
                                </a:lnTo>
                                <a:lnTo>
                                  <a:pt x="1101" y="175"/>
                                </a:lnTo>
                                <a:lnTo>
                                  <a:pt x="1021" y="175"/>
                                </a:lnTo>
                                <a:lnTo>
                                  <a:pt x="1021" y="197"/>
                                </a:lnTo>
                                <a:lnTo>
                                  <a:pt x="1127" y="197"/>
                                </a:lnTo>
                                <a:lnTo>
                                  <a:pt x="1127" y="138"/>
                                </a:lnTo>
                                <a:lnTo>
                                  <a:pt x="1127" y="133"/>
                                </a:lnTo>
                                <a:lnTo>
                                  <a:pt x="1127" y="70"/>
                                </a:lnTo>
                                <a:lnTo>
                                  <a:pt x="1127" y="65"/>
                                </a:lnTo>
                                <a:lnTo>
                                  <a:pt x="1127" y="49"/>
                                </a:lnTo>
                                <a:close/>
                                <a:moveTo>
                                  <a:pt x="1149" y="306"/>
                                </a:moveTo>
                                <a:lnTo>
                                  <a:pt x="750" y="306"/>
                                </a:lnTo>
                                <a:lnTo>
                                  <a:pt x="695" y="426"/>
                                </a:lnTo>
                                <a:lnTo>
                                  <a:pt x="1093" y="426"/>
                                </a:lnTo>
                                <a:lnTo>
                                  <a:pt x="1149" y="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633868" id="Group 35" o:spid="_x0000_s1026" style="position:absolute;margin-left:6.35pt;margin-top:-59.9pt;width:475.5pt;height:54.8pt;z-index:-251677184" coordsize="60387,6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5" o:spid="_x0000_s1027" type="#_x0000_t75" style="position:absolute;top:373;width:8293;height: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">
                  <v:imagedata r:id="rId11" o:title=""/>
                  <v:path arrowok="t"/>
                </v:shape>
                <v:shape id="docshape6" o:spid="_x0000_s1028" style="position:absolute;left:53091;width:7296;height:6534;visibility:visible;mso-wrap-style:square;v-text-anchor:top" coordsize="1149,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" path="m111,17l101,11,89,8,76,8,45,13,21,28,5,52,,82r5,30l21,135r24,16l76,156r13,l101,153r10,-6l111,122r-8,7l91,133r-15,l57,129,42,119,32,103,28,82,32,61,42,45,57,34,76,31r15,l103,35r8,7l111,17xm232,103r,-3l230,93,228,78,221,68r-4,-7l204,53r,40l155,93r2,-16l165,68r29,l202,77r2,16l204,53r-3,-2l179,47r-21,4l141,62,130,79r-3,23l130,124r11,17l158,152r22,4l195,154r12,-4l218,142r6,-7l226,133,206,123r-6,7l191,135r-26,l157,126r-2,-15l231,111r,-3l232,103xm299,132r-20,l279,2r-27,l252,154r47,l299,132xm414,100r-1,-7l410,78,404,68r-4,-7l386,53r,40l337,93r2,-16l348,68r28,l384,77r2,16l386,53r-3,-2l361,47r-21,4l323,62,313,79r-4,23l313,124r11,17l341,152r22,4l377,154r13,-4l400,142r7,-7l409,133,388,123r-6,7l373,135r-26,l339,126r-2,-15l413,111r1,-3l414,100xm524,568r-9,-70l488,436,447,383,394,342,332,315r-70,-9l192,315r-62,27l77,383,36,436,9,498,,568r,23l119,591r,-23l131,513r30,-46l207,437r55,-11l317,437r46,30l393,513r12,55l393,623r-30,46l317,699r-55,11l147,710,92,830r170,l332,821r62,-27l447,753r41,-53l515,637r9,-69xm529,910r-474,l,1029r473,l529,910xm546,102l543,79r-7,-9l533,64r-1,-2l519,53r,48l519,102r-2,12l511,124r-9,7l490,133r-12,-2l469,124r-6,-10l461,101r2,-13l469,78r9,-6l490,70r12,2l511,78r6,10l519,101r,-48l516,51,496,47r-16,l469,53r-8,11l461,2r-26,l435,154r25,l461,138r7,11l480,156r16,l516,152r16,-11l534,138r3,-5l543,124r3,-22xm632,47r-12,1l609,51r-9,5l593,63r,-14l567,49r,105l594,154r,-56l596,87r8,-8l615,73r15,-2l632,47xm732,49r-88,l644,70r62,l706,92r,18l706,127r-12,10l671,137r-6,-6l665,114r8,-6l692,108r7,1l706,110r,-18l698,91r-8,-1l683,90r-19,2l650,99r-9,11l638,123r2,14l648,147r11,7l674,156r13,l699,150r7,-11l707,154r25,l732,139r,-2l732,108r,-16l732,49xm866,49r-68,l798,18r-26,l772,49r-22,l750,71r22,l772,154r26,l798,71r42,l840,154r26,l866,49xm869,7l862,,844,r-7,7l837,25r7,7l862,32r7,-7l869,7xm996,88l993,71,984,58,971,50,954,47r-14,l927,52r-8,10l919,49r-26,l893,154r27,l920,78r10,-8l959,70r10,8l969,154r27,l996,88xm1127,767r-9,-69l1091,635r-41,-53l997,541,934,515,865,505r-207,l602,625r263,l920,636r45,31l996,712r11,55l996,823r-31,45l920,898r-55,12l809,898,764,868,733,823,722,767r,-23l602,744r,23l612,837r26,62l679,952r53,41l795,1020r70,9l934,1020r63,-27l1050,952r33,-42l1091,899r27,-62l1127,767xm1127,49r-25,l1101,65r,-1l1101,101r-2,13l1093,124r-9,7l1072,133r-12,-2l1051,124r-6,-10l1043,101r2,-13l1051,78r9,-6l1072,70r12,2l1093,78r6,10l1101,101r,-37l1094,54r-12,-7l1066,47r-20,4l1030,62r-11,17l1016,101r3,22l1030,141r16,11l1066,156r16,l1093,149r8,-11l1101,175r-80,l1021,197r106,l1127,138r,-5l1127,70r,-5l1127,49xm1149,306r-399,l695,426r398,l1149,306xe" fillcolor="#fefdfd" stroked="f">
                  <v:path o:connecttype="custom" o:connectlocs="3175,412115;64135,476250;26670,454660;57785,398780;144780,428625;104775,422275;100330,411480;114300,478155;127000,461645;147320,444500;189865,462915;245110,438150;245110,412750;198755,457835;258445,464820;213995,449580;283845,622300;22860,655955;102235,675640;249555,774700;210820,900430;34925,956945;338455,419735;318770,462280;297815,428625;329565,412750;276225,380365;327660,475615;393700,409575;377190,476885;464820,410210;440690,466090;448310,448945;407035,448945;443865,474345;464820,437515;476250,410210;533400,476885;531495,394970;624840,415925;567055,410210;615315,476885;633095,722630;612775,802640;513715,949325;388620,910590;633095,1009650;699770,410210;680720,463550;667385,428625;699135,419735;645160,443230;699135,466725;715645,423545;729615,573405" o:connectangles="0,0,0,0,0,0,0,0,0,0,0,0,0,0,0,0,0,0,0,0,0,0,0,0,0,0,0,0,0,0,0,0,0,0,0,0,0,0,0,0,0,0,0,0,0,0,0,0,0,0,0,0,0,0,0"/>
                  <o:lock v:ext="edit" aspectratio="t" verticies="t" text="t" shapetype="t"/>
                </v:shape>
              </v:group>
            </w:pict>
          </mc:Fallback>
        </mc:AlternateContent>
      </w:r>
    </w:p>
    <w:p w14:paraId="60063939" w14:textId="77777777" w:rsidR="00941182" w:rsidRPr="008D70E8" w:rsidRDefault="00941182">
      <w:pPr>
        <w:pStyle w:val="BodyText"/>
        <w:rPr>
          <w:rFonts w:asciiTheme="majorHAnsi" w:hAnsiTheme="majorHAnsi"/>
        </w:rPr>
      </w:pPr>
    </w:p>
    <w:p w14:paraId="69CE2A07" w14:textId="77777777" w:rsidR="00941182" w:rsidRPr="008D70E8" w:rsidRDefault="00941182">
      <w:pPr>
        <w:pStyle w:val="BodyText"/>
        <w:rPr>
          <w:rFonts w:asciiTheme="majorHAnsi" w:hAnsiTheme="majorHAnsi"/>
        </w:rPr>
      </w:pPr>
    </w:p>
    <w:p w14:paraId="252F4515" w14:textId="77777777" w:rsidR="00941182" w:rsidRPr="008D70E8" w:rsidRDefault="00941182">
      <w:pPr>
        <w:pStyle w:val="BodyText"/>
        <w:rPr>
          <w:rFonts w:asciiTheme="majorHAnsi" w:hAnsiTheme="majorHAnsi"/>
        </w:rPr>
      </w:pPr>
    </w:p>
    <w:p w14:paraId="2179F7BE" w14:textId="77777777" w:rsidR="004F0B09" w:rsidRPr="008D70E8" w:rsidRDefault="0045540C" w:rsidP="004F0B09">
      <w:pPr>
        <w:spacing w:before="92" w:after="240"/>
        <w:rPr>
          <w:rFonts w:asciiTheme="majorHAnsi" w:hAnsiTheme="majorHAnsi"/>
          <w:b/>
          <w:color w:val="2C2D8B"/>
          <w:sz w:val="40"/>
        </w:rPr>
      </w:pPr>
      <w:r w:rsidRPr="008D70E8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EE1599E" wp14:editId="3037800F">
                <wp:simplePos x="0" y="0"/>
                <wp:positionH relativeFrom="column">
                  <wp:posOffset>260350</wp:posOffset>
                </wp:positionH>
                <wp:positionV relativeFrom="paragraph">
                  <wp:posOffset>225425</wp:posOffset>
                </wp:positionV>
                <wp:extent cx="5838825" cy="970915"/>
                <wp:effectExtent l="0" t="0" r="9525" b="698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970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3F0662" w14:textId="13E04F09" w:rsidR="008F5B30" w:rsidRPr="00663D30" w:rsidRDefault="00720AE0" w:rsidP="002317B9">
                            <w:pPr>
                              <w:contextualSpacing/>
                              <w:rPr>
                                <w:color w:val="FFFFFF" w:themeColor="background1"/>
                                <w:lang w:val="en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>Aryan Srivastav</w:t>
                            </w:r>
                            <w:r w:rsidR="00715AEE"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 xml:space="preserve"> - 10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>827985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E1599E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0.5pt;margin-top:17.75pt;width:459.75pt;height:76.4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" filled="f" stroked="f" strokeweight=".5pt">
                <v:textbox style="mso-fit-shape-to-text:t" inset="0,0,0,0">
                  <w:txbxContent>
                    <w:p w14:paraId="533F0662" w14:textId="13E04F09" w:rsidR="008F5B30" w:rsidRPr="00663D30" w:rsidRDefault="00720AE0" w:rsidP="002317B9">
                      <w:pPr>
                        <w:contextualSpacing/>
                        <w:rPr>
                          <w:color w:val="FFFFFF" w:themeColor="background1"/>
                          <w:lang w:val="en-IN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>Aryan Srivastav</w:t>
                      </w:r>
                      <w:r w:rsidR="00715AEE"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 xml:space="preserve"> - 10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>827985</w:t>
                      </w:r>
                    </w:p>
                  </w:txbxContent>
                </v:textbox>
              </v:shape>
            </w:pict>
          </mc:Fallback>
        </mc:AlternateContent>
      </w:r>
    </w:p>
    <w:p w14:paraId="5F2207F1" w14:textId="77777777" w:rsidR="004F0B09" w:rsidRPr="008D70E8" w:rsidRDefault="004F0B09" w:rsidP="004F0B09">
      <w:pPr>
        <w:spacing w:before="92" w:after="240"/>
        <w:rPr>
          <w:rFonts w:asciiTheme="majorHAnsi" w:hAnsiTheme="majorHAnsi"/>
          <w:b/>
          <w:color w:val="2C2D8B"/>
          <w:sz w:val="40"/>
        </w:rPr>
      </w:pPr>
    </w:p>
    <w:p w14:paraId="3797932D" w14:textId="4C52C15F" w:rsidR="004F0B09" w:rsidRPr="008D70E8" w:rsidRDefault="004F0B09" w:rsidP="004F0B09">
      <w:pPr>
        <w:spacing w:before="92" w:after="240"/>
        <w:rPr>
          <w:rFonts w:asciiTheme="majorHAnsi" w:hAnsiTheme="majorHAnsi"/>
          <w:b/>
          <w:color w:val="2C2D8B"/>
          <w:sz w:val="40"/>
        </w:rPr>
      </w:pPr>
    </w:p>
    <w:p w14:paraId="31BE0FB9" w14:textId="16B33BC1" w:rsidR="008D70E8" w:rsidRPr="008D70E8" w:rsidRDefault="008D70E8" w:rsidP="008D70E8">
      <w:pPr>
        <w:spacing w:before="92" w:after="240"/>
        <w:ind w:left="142"/>
        <w:rPr>
          <w:rFonts w:asciiTheme="majorHAnsi" w:hAnsiTheme="majorHAnsi"/>
          <w:noProof/>
        </w:rPr>
      </w:pPr>
      <w:r w:rsidRPr="008D70E8">
        <w:rPr>
          <w:rFonts w:asciiTheme="majorHAnsi" w:hAnsiTheme="majorHAnsi"/>
          <w:noProof/>
          <w:lang w:val="en-IN"/>
        </w:rPr>
        <mc:AlternateContent>
          <mc:Choice Requires="wps">
            <w:drawing>
              <wp:anchor distT="45720" distB="45720" distL="114300" distR="114300" simplePos="0" relativeHeight="251686400" behindDoc="0" locked="0" layoutInCell="1" allowOverlap="1" wp14:anchorId="2186194C" wp14:editId="7F45DC07">
                <wp:simplePos x="0" y="0"/>
                <wp:positionH relativeFrom="margin">
                  <wp:align>left</wp:align>
                </wp:positionH>
                <wp:positionV relativeFrom="paragraph">
                  <wp:posOffset>414655</wp:posOffset>
                </wp:positionV>
                <wp:extent cx="6057900" cy="2495550"/>
                <wp:effectExtent l="0" t="0" r="19050" b="1905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2495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0A76E" w14:textId="2126995F" w:rsidR="008D70E8" w:rsidRPr="008D70E8" w:rsidRDefault="008D70E8" w:rsidP="008D70E8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spacing w:before="92" w:after="240"/>
                              <w:rPr>
                                <w:noProof/>
                                <w:lang w:val="en-IN"/>
                              </w:rPr>
                            </w:pPr>
                            <w:r w:rsidRPr="008D70E8">
                              <w:rPr>
                                <w:noProof/>
                                <w:lang w:val="en-IN"/>
                              </w:rPr>
                              <w:t xml:space="preserve">IT Experience: </w:t>
                            </w:r>
                            <w:r w:rsidR="00FA6154">
                              <w:rPr>
                                <w:noProof/>
                                <w:lang w:val="en-IN"/>
                              </w:rPr>
                              <w:t xml:space="preserve">Software Engineer </w:t>
                            </w:r>
                            <w:r w:rsidR="00A7242F">
                              <w:rPr>
                                <w:noProof/>
                                <w:lang w:val="en-IN"/>
                              </w:rPr>
                              <w:t>8</w:t>
                            </w:r>
                            <w:r w:rsidR="00FA6154">
                              <w:rPr>
                                <w:noProof/>
                                <w:lang w:val="en-IN"/>
                              </w:rPr>
                              <w:t xml:space="preserve"> months (LTIMindtree)</w:t>
                            </w:r>
                          </w:p>
                          <w:p w14:paraId="1B93E2AE" w14:textId="77777777" w:rsidR="008D70E8" w:rsidRPr="008D70E8" w:rsidRDefault="008D70E8" w:rsidP="008D70E8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spacing w:before="92" w:after="240"/>
                              <w:rPr>
                                <w:noProof/>
                                <w:lang w:val="en-IN"/>
                              </w:rPr>
                            </w:pPr>
                            <w:r w:rsidRPr="008D70E8">
                              <w:rPr>
                                <w:noProof/>
                                <w:lang w:val="en-IN"/>
                              </w:rPr>
                              <w:t>Skilled in analyzing project requirements, executing development tasks, and preparing technical documentation</w:t>
                            </w:r>
                          </w:p>
                          <w:p w14:paraId="136BFE23" w14:textId="77777777" w:rsidR="008D70E8" w:rsidRPr="008D70E8" w:rsidRDefault="008D70E8" w:rsidP="008D70E8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spacing w:before="92" w:after="240"/>
                              <w:rPr>
                                <w:noProof/>
                                <w:lang w:val="en-IN"/>
                              </w:rPr>
                            </w:pPr>
                            <w:r w:rsidRPr="008D70E8">
                              <w:rPr>
                                <w:noProof/>
                                <w:lang w:val="en-IN"/>
                              </w:rPr>
                              <w:t>Hands-on experience with Core Java, Python, PySpark, Spring Boot, Angular, JavaScript, TypeScript, and ActiveMQ</w:t>
                            </w:r>
                          </w:p>
                          <w:p w14:paraId="31013EC9" w14:textId="77777777" w:rsidR="008D70E8" w:rsidRPr="008D70E8" w:rsidRDefault="008D70E8" w:rsidP="008D70E8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spacing w:before="92" w:after="240"/>
                              <w:rPr>
                                <w:noProof/>
                                <w:lang w:val="en-IN"/>
                              </w:rPr>
                            </w:pPr>
                            <w:r w:rsidRPr="008D70E8">
                              <w:rPr>
                                <w:noProof/>
                                <w:lang w:val="en-IN"/>
                              </w:rPr>
                              <w:t>Proficient in building RESTful Web Services using Spring Framework and Spring Boot</w:t>
                            </w:r>
                          </w:p>
                          <w:p w14:paraId="17D27618" w14:textId="77777777" w:rsidR="008D70E8" w:rsidRPr="008D70E8" w:rsidRDefault="008D70E8" w:rsidP="008D70E8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spacing w:before="92" w:after="240"/>
                              <w:rPr>
                                <w:noProof/>
                                <w:lang w:val="en-IN"/>
                              </w:rPr>
                            </w:pPr>
                            <w:r w:rsidRPr="008D70E8">
                              <w:rPr>
                                <w:noProof/>
                                <w:lang w:val="en-IN"/>
                              </w:rPr>
                              <w:t>Familiar with Microservices Architecture and its integration strategies</w:t>
                            </w:r>
                          </w:p>
                          <w:p w14:paraId="00093EBB" w14:textId="77777777" w:rsidR="008D70E8" w:rsidRPr="008D70E8" w:rsidRDefault="008D70E8" w:rsidP="008D70E8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spacing w:before="92" w:after="240"/>
                              <w:rPr>
                                <w:noProof/>
                                <w:lang w:val="en-IN"/>
                              </w:rPr>
                            </w:pPr>
                            <w:r w:rsidRPr="008D70E8">
                              <w:rPr>
                                <w:noProof/>
                                <w:lang w:val="en-IN"/>
                              </w:rPr>
                              <w:t>Collaborated effectively as a key team member on various projects, contributing to the successful delivery of backend and frontend components</w:t>
                            </w:r>
                          </w:p>
                          <w:p w14:paraId="05024284" w14:textId="597B45E3" w:rsidR="008D70E8" w:rsidRDefault="008D70E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6194C" id="Text Box 2" o:spid="_x0000_s1027" type="#_x0000_t202" style="position:absolute;left:0;text-align:left;margin-left:0;margin-top:32.65pt;width:477pt;height:196.5pt;z-index:2516864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">
                <v:textbox>
                  <w:txbxContent>
                    <w:p w14:paraId="2E30A76E" w14:textId="2126995F" w:rsidR="008D70E8" w:rsidRPr="008D70E8" w:rsidRDefault="008D70E8" w:rsidP="008D70E8">
                      <w:pPr>
                        <w:pStyle w:val="ListParagraph"/>
                        <w:numPr>
                          <w:ilvl w:val="0"/>
                          <w:numId w:val="49"/>
                        </w:numPr>
                        <w:spacing w:before="92" w:after="240"/>
                        <w:rPr>
                          <w:noProof/>
                          <w:lang w:val="en-IN"/>
                        </w:rPr>
                      </w:pPr>
                      <w:r w:rsidRPr="008D70E8">
                        <w:rPr>
                          <w:noProof/>
                          <w:lang w:val="en-IN"/>
                        </w:rPr>
                        <w:t xml:space="preserve">IT Experience: </w:t>
                      </w:r>
                      <w:r w:rsidR="00FA6154">
                        <w:rPr>
                          <w:noProof/>
                          <w:lang w:val="en-IN"/>
                        </w:rPr>
                        <w:t xml:space="preserve">Software Engineer </w:t>
                      </w:r>
                      <w:r w:rsidR="00A7242F">
                        <w:rPr>
                          <w:noProof/>
                          <w:lang w:val="en-IN"/>
                        </w:rPr>
                        <w:t>8</w:t>
                      </w:r>
                      <w:r w:rsidR="00FA6154">
                        <w:rPr>
                          <w:noProof/>
                          <w:lang w:val="en-IN"/>
                        </w:rPr>
                        <w:t xml:space="preserve"> months (LTIMindtree)</w:t>
                      </w:r>
                    </w:p>
                    <w:p w14:paraId="1B93E2AE" w14:textId="77777777" w:rsidR="008D70E8" w:rsidRPr="008D70E8" w:rsidRDefault="008D70E8" w:rsidP="008D70E8">
                      <w:pPr>
                        <w:pStyle w:val="ListParagraph"/>
                        <w:numPr>
                          <w:ilvl w:val="0"/>
                          <w:numId w:val="49"/>
                        </w:numPr>
                        <w:spacing w:before="92" w:after="240"/>
                        <w:rPr>
                          <w:noProof/>
                          <w:lang w:val="en-IN"/>
                        </w:rPr>
                      </w:pPr>
                      <w:r w:rsidRPr="008D70E8">
                        <w:rPr>
                          <w:noProof/>
                          <w:lang w:val="en-IN"/>
                        </w:rPr>
                        <w:t>Skilled in analyzing project requirements, executing development tasks, and preparing technical documentation</w:t>
                      </w:r>
                    </w:p>
                    <w:p w14:paraId="136BFE23" w14:textId="77777777" w:rsidR="008D70E8" w:rsidRPr="008D70E8" w:rsidRDefault="008D70E8" w:rsidP="008D70E8">
                      <w:pPr>
                        <w:pStyle w:val="ListParagraph"/>
                        <w:numPr>
                          <w:ilvl w:val="0"/>
                          <w:numId w:val="49"/>
                        </w:numPr>
                        <w:spacing w:before="92" w:after="240"/>
                        <w:rPr>
                          <w:noProof/>
                          <w:lang w:val="en-IN"/>
                        </w:rPr>
                      </w:pPr>
                      <w:r w:rsidRPr="008D70E8">
                        <w:rPr>
                          <w:noProof/>
                          <w:lang w:val="en-IN"/>
                        </w:rPr>
                        <w:t>Hands-on experience with Core Java, Python, PySpark, Spring Boot, Angular, JavaScript, TypeScript, and ActiveMQ</w:t>
                      </w:r>
                    </w:p>
                    <w:p w14:paraId="31013EC9" w14:textId="77777777" w:rsidR="008D70E8" w:rsidRPr="008D70E8" w:rsidRDefault="008D70E8" w:rsidP="008D70E8">
                      <w:pPr>
                        <w:pStyle w:val="ListParagraph"/>
                        <w:numPr>
                          <w:ilvl w:val="0"/>
                          <w:numId w:val="49"/>
                        </w:numPr>
                        <w:spacing w:before="92" w:after="240"/>
                        <w:rPr>
                          <w:noProof/>
                          <w:lang w:val="en-IN"/>
                        </w:rPr>
                      </w:pPr>
                      <w:r w:rsidRPr="008D70E8">
                        <w:rPr>
                          <w:noProof/>
                          <w:lang w:val="en-IN"/>
                        </w:rPr>
                        <w:t>Proficient in building RESTful Web Services using Spring Framework and Spring Boot</w:t>
                      </w:r>
                    </w:p>
                    <w:p w14:paraId="17D27618" w14:textId="77777777" w:rsidR="008D70E8" w:rsidRPr="008D70E8" w:rsidRDefault="008D70E8" w:rsidP="008D70E8">
                      <w:pPr>
                        <w:pStyle w:val="ListParagraph"/>
                        <w:numPr>
                          <w:ilvl w:val="0"/>
                          <w:numId w:val="49"/>
                        </w:numPr>
                        <w:spacing w:before="92" w:after="240"/>
                        <w:rPr>
                          <w:noProof/>
                          <w:lang w:val="en-IN"/>
                        </w:rPr>
                      </w:pPr>
                      <w:r w:rsidRPr="008D70E8">
                        <w:rPr>
                          <w:noProof/>
                          <w:lang w:val="en-IN"/>
                        </w:rPr>
                        <w:t>Familiar with Microservices Architecture and its integration strategies</w:t>
                      </w:r>
                    </w:p>
                    <w:p w14:paraId="00093EBB" w14:textId="77777777" w:rsidR="008D70E8" w:rsidRPr="008D70E8" w:rsidRDefault="008D70E8" w:rsidP="008D70E8">
                      <w:pPr>
                        <w:pStyle w:val="ListParagraph"/>
                        <w:numPr>
                          <w:ilvl w:val="0"/>
                          <w:numId w:val="49"/>
                        </w:numPr>
                        <w:spacing w:before="92" w:after="240"/>
                        <w:rPr>
                          <w:noProof/>
                          <w:lang w:val="en-IN"/>
                        </w:rPr>
                      </w:pPr>
                      <w:r w:rsidRPr="008D70E8">
                        <w:rPr>
                          <w:noProof/>
                          <w:lang w:val="en-IN"/>
                        </w:rPr>
                        <w:t>Collaborated effectively as a key team member on various projects, contributing to the successful delivery of backend and frontend components</w:t>
                      </w:r>
                    </w:p>
                    <w:p w14:paraId="05024284" w14:textId="597B45E3" w:rsidR="008D70E8" w:rsidRDefault="008D70E8"/>
                  </w:txbxContent>
                </v:textbox>
                <w10:wrap type="through" anchorx="margin"/>
              </v:shape>
            </w:pict>
          </mc:Fallback>
        </mc:AlternateContent>
      </w:r>
      <w:r w:rsidR="004F0B09" w:rsidRPr="008D70E8">
        <w:rPr>
          <w:rFonts w:asciiTheme="majorHAnsi" w:hAnsiTheme="majorHAnsi"/>
          <w:b/>
          <w:color w:val="2C2D8B"/>
          <w:sz w:val="40"/>
        </w:rPr>
        <w:t>Experience</w:t>
      </w:r>
      <w:r w:rsidR="004F0B09" w:rsidRPr="008D70E8">
        <w:rPr>
          <w:rFonts w:asciiTheme="majorHAnsi" w:hAnsiTheme="majorHAnsi"/>
          <w:b/>
          <w:color w:val="2C2D8B"/>
          <w:spacing w:val="1"/>
          <w:sz w:val="40"/>
        </w:rPr>
        <w:t xml:space="preserve"> </w:t>
      </w:r>
      <w:r w:rsidR="004F0B09" w:rsidRPr="008D70E8">
        <w:rPr>
          <w:rFonts w:asciiTheme="majorHAnsi" w:hAnsiTheme="majorHAnsi"/>
          <w:b/>
          <w:color w:val="2C2D8B"/>
          <w:spacing w:val="-2"/>
          <w:sz w:val="40"/>
        </w:rPr>
        <w:t>Summary</w:t>
      </w:r>
      <w:r w:rsidR="004F0B09" w:rsidRPr="008D70E8">
        <w:rPr>
          <w:rFonts w:asciiTheme="majorHAnsi" w:hAnsiTheme="majorHAnsi"/>
          <w:noProof/>
        </w:rPr>
        <w:t xml:space="preserve"> </w:t>
      </w:r>
    </w:p>
    <w:p w14:paraId="1456FD99" w14:textId="77777777" w:rsidR="00D5066A" w:rsidRDefault="00D5066A" w:rsidP="008B4A46">
      <w:pPr>
        <w:spacing w:before="11" w:after="240"/>
        <w:rPr>
          <w:rFonts w:asciiTheme="majorHAnsi" w:hAnsiTheme="majorHAnsi"/>
          <w:b/>
          <w:color w:val="2C2D8B"/>
          <w:sz w:val="40"/>
        </w:rPr>
      </w:pPr>
    </w:p>
    <w:p w14:paraId="3B314076" w14:textId="09976FCD" w:rsidR="008B4A46" w:rsidRPr="008D70E8" w:rsidRDefault="00FA6154" w:rsidP="008B4A46">
      <w:pPr>
        <w:spacing w:before="11" w:after="240"/>
        <w:rPr>
          <w:rFonts w:asciiTheme="majorHAnsi" w:hAnsiTheme="majorHAnsi"/>
          <w:b/>
          <w:color w:val="2C2D8B"/>
          <w:spacing w:val="-2"/>
          <w:sz w:val="40"/>
        </w:rPr>
      </w:pPr>
      <w:r>
        <w:rPr>
          <w:rFonts w:asciiTheme="majorHAnsi" w:hAnsiTheme="majorHAnsi"/>
          <w:b/>
          <w:color w:val="2C2D8B"/>
          <w:sz w:val="40"/>
        </w:rPr>
        <w:t xml:space="preserve"> </w:t>
      </w:r>
      <w:r w:rsidR="008D70E8" w:rsidRPr="008D70E8">
        <w:rPr>
          <w:rFonts w:asciiTheme="majorHAnsi" w:hAnsiTheme="majorHAnsi"/>
          <w:b/>
          <w:color w:val="2C2D8B"/>
          <w:sz w:val="40"/>
        </w:rPr>
        <w:t>S</w:t>
      </w:r>
      <w:r w:rsidR="004F0B09" w:rsidRPr="008D70E8">
        <w:rPr>
          <w:rFonts w:asciiTheme="majorHAnsi" w:hAnsiTheme="majorHAnsi"/>
          <w:b/>
          <w:color w:val="2C2D8B"/>
          <w:sz w:val="40"/>
        </w:rPr>
        <w:t>kills</w:t>
      </w:r>
      <w:r w:rsidR="004F0B09" w:rsidRPr="008D70E8">
        <w:rPr>
          <w:rFonts w:asciiTheme="majorHAnsi" w:hAnsiTheme="majorHAnsi"/>
          <w:b/>
          <w:color w:val="2C2D8B"/>
          <w:spacing w:val="-3"/>
          <w:sz w:val="40"/>
        </w:rPr>
        <w:t xml:space="preserve"> </w:t>
      </w:r>
      <w:r w:rsidR="004F0B09" w:rsidRPr="008D70E8">
        <w:rPr>
          <w:rFonts w:asciiTheme="majorHAnsi" w:hAnsiTheme="majorHAnsi"/>
          <w:b/>
          <w:color w:val="2C2D8B"/>
          <w:spacing w:val="-2"/>
          <w:sz w:val="40"/>
        </w:rPr>
        <w:t>Summary</w:t>
      </w:r>
    </w:p>
    <w:tbl>
      <w:tblPr>
        <w:tblpPr w:leftFromText="180" w:rightFromText="180" w:vertAnchor="text" w:tblpY="1"/>
        <w:tblOverlap w:val="never"/>
        <w:tblW w:w="967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37"/>
        <w:gridCol w:w="7441"/>
      </w:tblGrid>
      <w:tr w:rsidR="008B4A46" w:rsidRPr="008D70E8" w14:paraId="2B633F55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6B82C927" w14:textId="77777777" w:rsidR="008B4A46" w:rsidRPr="008D70E8" w:rsidRDefault="008B4A46" w:rsidP="008E35D1">
            <w:pPr>
              <w:tabs>
                <w:tab w:val="left" w:pos="360"/>
              </w:tabs>
              <w:spacing w:before="60" w:after="60"/>
              <w:rPr>
                <w:rFonts w:asciiTheme="majorHAnsi" w:hAnsiTheme="majorHAnsi"/>
              </w:rPr>
            </w:pPr>
            <w:r w:rsidRPr="008D70E8">
              <w:rPr>
                <w:rFonts w:asciiTheme="majorHAnsi" w:eastAsia="Calibri Light" w:hAnsiTheme="majorHAnsi" w:cs="Calibri Light"/>
                <w:b/>
                <w:color w:val="FFFFFF"/>
              </w:rPr>
              <w:t xml:space="preserve">Domain 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36BD8A7" w14:textId="78308AF8" w:rsidR="008B4A46" w:rsidRPr="008D70E8" w:rsidRDefault="00715AEE" w:rsidP="00FE410D">
            <w:pPr>
              <w:tabs>
                <w:tab w:val="left" w:pos="360"/>
              </w:tabs>
              <w:spacing w:before="60" w:after="60"/>
              <w:jc w:val="center"/>
              <w:rPr>
                <w:rFonts w:asciiTheme="majorHAnsi" w:hAnsiTheme="majorHAnsi" w:cs="Calibri Light"/>
              </w:rPr>
            </w:pPr>
            <w:r w:rsidRPr="008D70E8">
              <w:rPr>
                <w:rFonts w:asciiTheme="majorHAnsi" w:hAnsiTheme="majorHAnsi" w:cs="Calibri Light"/>
              </w:rPr>
              <w:t>Banking</w:t>
            </w:r>
            <w:r w:rsidR="00F6683C" w:rsidRPr="008D70E8">
              <w:rPr>
                <w:rFonts w:asciiTheme="majorHAnsi" w:hAnsiTheme="majorHAnsi" w:cs="Calibri Light"/>
              </w:rPr>
              <w:t xml:space="preserve"> &amp; Finance</w:t>
            </w:r>
          </w:p>
        </w:tc>
      </w:tr>
      <w:tr w:rsidR="008B4A46" w:rsidRPr="008D70E8" w14:paraId="03404204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1981705B" w14:textId="77777777" w:rsidR="008B4A46" w:rsidRPr="008D70E8" w:rsidRDefault="008B4A46" w:rsidP="008E35D1">
            <w:pPr>
              <w:tabs>
                <w:tab w:val="left" w:pos="360"/>
              </w:tabs>
              <w:spacing w:before="60" w:after="60"/>
              <w:rPr>
                <w:rFonts w:asciiTheme="majorHAnsi" w:hAnsiTheme="majorHAnsi"/>
              </w:rPr>
            </w:pPr>
            <w:r w:rsidRPr="008D70E8">
              <w:rPr>
                <w:rFonts w:asciiTheme="majorHAnsi" w:eastAsia="Calibri Light" w:hAnsiTheme="majorHAnsi" w:cs="Calibri Light"/>
                <w:b/>
                <w:color w:val="FFFFFF"/>
              </w:rPr>
              <w:t>Programming Languages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5C009AF" w14:textId="4D83CEF8" w:rsidR="008B4A46" w:rsidRPr="008D70E8" w:rsidRDefault="007C7E8C" w:rsidP="00FE410D">
            <w:pPr>
              <w:tabs>
                <w:tab w:val="left" w:pos="360"/>
              </w:tabs>
              <w:spacing w:before="60" w:after="60"/>
              <w:jc w:val="center"/>
              <w:rPr>
                <w:rFonts w:asciiTheme="majorHAnsi" w:hAnsiTheme="majorHAnsi" w:cs="Calibri Light"/>
              </w:rPr>
            </w:pPr>
            <w:r w:rsidRPr="008D70E8">
              <w:rPr>
                <w:rFonts w:asciiTheme="majorHAnsi" w:hAnsiTheme="majorHAnsi" w:cs="Calibri Light"/>
              </w:rPr>
              <w:t xml:space="preserve">Java, Python, </w:t>
            </w:r>
            <w:r w:rsidR="00553910">
              <w:rPr>
                <w:rFonts w:asciiTheme="majorHAnsi" w:hAnsiTheme="majorHAnsi" w:cs="Calibri Light"/>
              </w:rPr>
              <w:t>Java Full Stack,</w:t>
            </w:r>
            <w:r w:rsidR="00F6683C" w:rsidRPr="008D70E8">
              <w:rPr>
                <w:rFonts w:asciiTheme="majorHAnsi" w:hAnsiTheme="majorHAnsi" w:cs="Calibri Light"/>
              </w:rPr>
              <w:t xml:space="preserve"> PySpark</w:t>
            </w:r>
            <w:r w:rsidRPr="008D70E8">
              <w:rPr>
                <w:rFonts w:asciiTheme="majorHAnsi" w:hAnsiTheme="majorHAnsi" w:cs="Calibri Light"/>
              </w:rPr>
              <w:t xml:space="preserve"> and SQL</w:t>
            </w:r>
          </w:p>
        </w:tc>
      </w:tr>
      <w:tr w:rsidR="008B4A46" w:rsidRPr="008D70E8" w14:paraId="28BE300C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533132D9" w14:textId="77777777" w:rsidR="008B4A46" w:rsidRPr="008D70E8" w:rsidRDefault="008B4A46" w:rsidP="008E35D1">
            <w:pPr>
              <w:tabs>
                <w:tab w:val="left" w:pos="360"/>
              </w:tabs>
              <w:spacing w:before="60" w:after="60"/>
              <w:rPr>
                <w:rFonts w:asciiTheme="majorHAnsi" w:hAnsiTheme="majorHAnsi"/>
              </w:rPr>
            </w:pPr>
            <w:r w:rsidRPr="008D70E8">
              <w:rPr>
                <w:rFonts w:asciiTheme="majorHAnsi" w:eastAsia="Calibri Light" w:hAnsiTheme="majorHAnsi" w:cs="Calibri Light"/>
                <w:b/>
                <w:color w:val="FFFFFF"/>
              </w:rPr>
              <w:t>Operating System / ERP Version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1788CCC" w14:textId="4D75B960" w:rsidR="008B4A46" w:rsidRPr="008D70E8" w:rsidRDefault="004A41D2" w:rsidP="00FE410D">
            <w:pPr>
              <w:tabs>
                <w:tab w:val="left" w:pos="360"/>
              </w:tabs>
              <w:spacing w:before="60" w:after="60"/>
              <w:jc w:val="center"/>
              <w:rPr>
                <w:rFonts w:asciiTheme="majorHAnsi" w:hAnsiTheme="majorHAnsi" w:cs="Calibri Light"/>
              </w:rPr>
            </w:pPr>
            <w:r w:rsidRPr="008D70E8">
              <w:rPr>
                <w:rFonts w:asciiTheme="majorHAnsi" w:eastAsia="Calibri Light" w:hAnsiTheme="majorHAnsi" w:cs="Calibri Light"/>
                <w:color w:val="404040"/>
              </w:rPr>
              <w:t>Windows</w:t>
            </w:r>
            <w:r w:rsidR="00715AEE" w:rsidRPr="008D70E8">
              <w:rPr>
                <w:rFonts w:asciiTheme="majorHAnsi" w:eastAsia="Calibri Light" w:hAnsiTheme="majorHAnsi" w:cs="Calibri Light"/>
                <w:color w:val="404040"/>
              </w:rPr>
              <w:t>,</w:t>
            </w:r>
            <w:r w:rsidR="007C7E8C" w:rsidRPr="008D70E8">
              <w:rPr>
                <w:rFonts w:asciiTheme="majorHAnsi" w:eastAsia="Calibri Light" w:hAnsiTheme="majorHAnsi" w:cs="Calibri Light"/>
                <w:color w:val="404040"/>
              </w:rPr>
              <w:t xml:space="preserve"> IOS</w:t>
            </w:r>
          </w:p>
        </w:tc>
      </w:tr>
      <w:tr w:rsidR="008B4A46" w:rsidRPr="008D70E8" w14:paraId="5F4B8AAA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23461035" w14:textId="77777777" w:rsidR="008B4A46" w:rsidRPr="008D70E8" w:rsidRDefault="008B4A46" w:rsidP="008E35D1">
            <w:pPr>
              <w:tabs>
                <w:tab w:val="left" w:pos="360"/>
              </w:tabs>
              <w:spacing w:before="60" w:after="60"/>
              <w:rPr>
                <w:rFonts w:asciiTheme="majorHAnsi" w:hAnsiTheme="majorHAnsi"/>
              </w:rPr>
            </w:pPr>
            <w:r w:rsidRPr="008D70E8">
              <w:rPr>
                <w:rFonts w:asciiTheme="majorHAnsi" w:eastAsia="Calibri Light" w:hAnsiTheme="majorHAnsi" w:cs="Calibri Light"/>
                <w:b/>
                <w:color w:val="FFFFFF"/>
              </w:rPr>
              <w:t>Tools / DB / Packages / Framework / ERP Components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1E87E8B" w14:textId="6DAC8B57" w:rsidR="008B4A46" w:rsidRPr="008D70E8" w:rsidRDefault="00495E7F" w:rsidP="00FE410D">
            <w:pPr>
              <w:tabs>
                <w:tab w:val="left" w:pos="360"/>
              </w:tabs>
              <w:spacing w:before="60" w:after="60"/>
              <w:jc w:val="center"/>
              <w:rPr>
                <w:rFonts w:asciiTheme="majorHAnsi" w:hAnsiTheme="majorHAnsi" w:cs="Calibri Light"/>
              </w:rPr>
            </w:pPr>
            <w:r>
              <w:rPr>
                <w:rFonts w:asciiTheme="majorHAnsi" w:hAnsiTheme="majorHAnsi" w:cs="Arial"/>
                <w:color w:val="404040" w:themeColor="text1" w:themeTint="BF"/>
              </w:rPr>
              <w:t>PySpark,</w:t>
            </w:r>
            <w:r w:rsidR="00715AEE" w:rsidRPr="008D70E8">
              <w:rPr>
                <w:rFonts w:asciiTheme="majorHAnsi" w:hAnsiTheme="majorHAnsi" w:cs="Arial"/>
                <w:color w:val="404040" w:themeColor="text1" w:themeTint="BF"/>
              </w:rPr>
              <w:t xml:space="preserve"> Java, </w:t>
            </w:r>
            <w:r w:rsidR="00715AEE" w:rsidRPr="008D70E8">
              <w:rPr>
                <w:rFonts w:asciiTheme="majorHAnsi" w:hAnsiTheme="majorHAnsi" w:cs="Arial"/>
                <w:i/>
                <w:color w:val="404040" w:themeColor="text1" w:themeTint="BF"/>
              </w:rPr>
              <w:t>Spring</w:t>
            </w:r>
            <w:r w:rsidR="00715AEE" w:rsidRPr="008D70E8">
              <w:rPr>
                <w:rFonts w:asciiTheme="majorHAnsi" w:hAnsiTheme="majorHAnsi" w:cs="Arial"/>
                <w:color w:val="404040" w:themeColor="text1" w:themeTint="BF"/>
              </w:rPr>
              <w:t xml:space="preserve"> (MVC, DI, AOP), Spring Boot, Hibernate, </w:t>
            </w:r>
            <w:r w:rsidR="00715AEE" w:rsidRPr="008D70E8">
              <w:rPr>
                <w:rFonts w:asciiTheme="majorHAnsi" w:hAnsiTheme="majorHAnsi" w:cs="Arial"/>
                <w:i/>
                <w:color w:val="404040" w:themeColor="text1" w:themeTint="BF"/>
              </w:rPr>
              <w:t>Spring RESTful Webservices</w:t>
            </w:r>
            <w:r w:rsidR="00715AEE" w:rsidRPr="008D70E8">
              <w:rPr>
                <w:rFonts w:asciiTheme="majorHAnsi" w:hAnsiTheme="majorHAnsi" w:cs="Arial"/>
                <w:color w:val="404040" w:themeColor="text1" w:themeTint="BF"/>
              </w:rPr>
              <w:t>, Spring Boot</w:t>
            </w:r>
            <w:r w:rsidR="007C7E8C" w:rsidRPr="008D70E8">
              <w:rPr>
                <w:rFonts w:asciiTheme="majorHAnsi" w:hAnsiTheme="majorHAnsi" w:cs="Arial"/>
                <w:color w:val="404040" w:themeColor="text1" w:themeTint="BF"/>
              </w:rPr>
              <w:t xml:space="preserve">, </w:t>
            </w:r>
            <w:r w:rsidR="00715AEE" w:rsidRPr="008D70E8">
              <w:rPr>
                <w:rFonts w:asciiTheme="majorHAnsi" w:hAnsiTheme="majorHAnsi" w:cs="Arial"/>
                <w:color w:val="404040" w:themeColor="text1" w:themeTint="BF"/>
              </w:rPr>
              <w:t>JSON, Tomcat, Maven, Junit, File I/O, Jenkins,</w:t>
            </w:r>
            <w:r w:rsidR="007C7E8C" w:rsidRPr="008D70E8">
              <w:rPr>
                <w:rFonts w:asciiTheme="majorHAnsi" w:hAnsiTheme="majorHAnsi" w:cs="Arial"/>
                <w:color w:val="404040" w:themeColor="text1" w:themeTint="BF"/>
              </w:rPr>
              <w:t xml:space="preserve"> MySQL,</w:t>
            </w:r>
            <w:r w:rsidR="00715AEE" w:rsidRPr="008D70E8">
              <w:rPr>
                <w:rFonts w:asciiTheme="majorHAnsi" w:hAnsiTheme="majorHAnsi" w:cs="Arial"/>
                <w:color w:val="404040" w:themeColor="text1" w:themeTint="BF"/>
              </w:rPr>
              <w:t xml:space="preserve"> </w:t>
            </w:r>
            <w:r w:rsidR="006A3C13" w:rsidRPr="008D70E8">
              <w:rPr>
                <w:rFonts w:asciiTheme="majorHAnsi" w:hAnsiTheme="majorHAnsi" w:cs="Arial"/>
                <w:color w:val="404040" w:themeColor="text1" w:themeTint="BF"/>
              </w:rPr>
              <w:t xml:space="preserve">SpringJPA, Postman, </w:t>
            </w:r>
            <w:r w:rsidRPr="008D70E8">
              <w:rPr>
                <w:rFonts w:asciiTheme="majorHAnsi" w:hAnsiTheme="majorHAnsi" w:cs="Arial"/>
                <w:color w:val="404040" w:themeColor="text1" w:themeTint="BF"/>
              </w:rPr>
              <w:t>Thunder Client</w:t>
            </w:r>
            <w:r w:rsidR="006A3C13" w:rsidRPr="008D70E8">
              <w:rPr>
                <w:rFonts w:asciiTheme="majorHAnsi" w:hAnsiTheme="majorHAnsi" w:cs="Arial"/>
                <w:color w:val="404040" w:themeColor="text1" w:themeTint="BF"/>
              </w:rPr>
              <w:t xml:space="preserve">, </w:t>
            </w:r>
            <w:r w:rsidR="00715AEE" w:rsidRPr="008D70E8">
              <w:rPr>
                <w:rFonts w:asciiTheme="majorHAnsi" w:hAnsiTheme="majorHAnsi" w:cs="Arial"/>
                <w:color w:val="404040" w:themeColor="text1" w:themeTint="BF"/>
              </w:rPr>
              <w:t>GitHub</w:t>
            </w:r>
            <w:r w:rsidR="007C7E8C" w:rsidRPr="008D70E8">
              <w:rPr>
                <w:rFonts w:asciiTheme="majorHAnsi" w:hAnsiTheme="majorHAnsi" w:cs="Arial"/>
                <w:color w:val="404040" w:themeColor="text1" w:themeTint="BF"/>
              </w:rPr>
              <w:t xml:space="preserve">, </w:t>
            </w:r>
            <w:r w:rsidRPr="008D70E8">
              <w:rPr>
                <w:rFonts w:asciiTheme="majorHAnsi" w:hAnsiTheme="majorHAnsi" w:cs="Arial"/>
                <w:color w:val="404040" w:themeColor="text1" w:themeTint="BF"/>
              </w:rPr>
              <w:t>Postgres, ActiveMQ</w:t>
            </w:r>
            <w:r w:rsidR="00137BB8" w:rsidRPr="008D70E8">
              <w:rPr>
                <w:rFonts w:asciiTheme="majorHAnsi" w:hAnsiTheme="majorHAnsi" w:cs="Arial"/>
                <w:color w:val="404040" w:themeColor="text1" w:themeTint="BF"/>
              </w:rPr>
              <w:t>, Ac, Swagger</w:t>
            </w:r>
            <w:r w:rsidR="007C7E8C" w:rsidRPr="008D70E8">
              <w:rPr>
                <w:rFonts w:asciiTheme="majorHAnsi" w:hAnsiTheme="majorHAnsi" w:cs="Arial"/>
                <w:color w:val="404040" w:themeColor="text1" w:themeTint="BF"/>
              </w:rPr>
              <w:t xml:space="preserve"> and JDBC.</w:t>
            </w:r>
          </w:p>
        </w:tc>
      </w:tr>
    </w:tbl>
    <w:p w14:paraId="282A522E" w14:textId="77777777" w:rsidR="00715AEE" w:rsidRPr="008D70E8" w:rsidRDefault="00715AEE" w:rsidP="008B4A46">
      <w:pPr>
        <w:spacing w:before="15"/>
        <w:ind w:left="-11"/>
        <w:rPr>
          <w:rFonts w:asciiTheme="majorHAnsi" w:hAnsiTheme="majorHAnsi"/>
          <w:b/>
          <w:color w:val="2C2D8B"/>
          <w:sz w:val="40"/>
        </w:rPr>
      </w:pPr>
    </w:p>
    <w:p w14:paraId="31315988" w14:textId="77777777" w:rsidR="0062609C" w:rsidRPr="008D70E8" w:rsidRDefault="0062609C" w:rsidP="008B4A46">
      <w:pPr>
        <w:spacing w:before="15"/>
        <w:ind w:left="-11"/>
        <w:rPr>
          <w:rFonts w:asciiTheme="majorHAnsi" w:hAnsiTheme="majorHAnsi"/>
          <w:b/>
          <w:color w:val="2C2D8B"/>
          <w:sz w:val="40"/>
        </w:rPr>
      </w:pPr>
    </w:p>
    <w:p w14:paraId="3517A5D1" w14:textId="5E9C2AFF" w:rsidR="008B4A46" w:rsidRPr="008D70E8" w:rsidRDefault="008B4A46" w:rsidP="008B4A46">
      <w:pPr>
        <w:spacing w:before="15"/>
        <w:ind w:left="-11"/>
        <w:rPr>
          <w:rFonts w:asciiTheme="majorHAnsi" w:hAnsiTheme="majorHAnsi"/>
          <w:b/>
          <w:color w:val="2C2D8B"/>
          <w:spacing w:val="-2"/>
          <w:sz w:val="40"/>
        </w:rPr>
      </w:pPr>
      <w:r w:rsidRPr="008D70E8">
        <w:rPr>
          <w:rFonts w:asciiTheme="majorHAnsi" w:hAnsiTheme="majorHAnsi"/>
          <w:b/>
          <w:color w:val="2C2D8B"/>
          <w:sz w:val="40"/>
        </w:rPr>
        <w:t>Professional</w:t>
      </w:r>
      <w:r w:rsidRPr="008D70E8">
        <w:rPr>
          <w:rFonts w:asciiTheme="majorHAnsi" w:hAnsiTheme="majorHAnsi"/>
          <w:b/>
          <w:color w:val="2C2D8B"/>
          <w:spacing w:val="-16"/>
          <w:sz w:val="40"/>
        </w:rPr>
        <w:t xml:space="preserve"> </w:t>
      </w:r>
      <w:r w:rsidRPr="008D70E8">
        <w:rPr>
          <w:rFonts w:asciiTheme="majorHAnsi" w:hAnsiTheme="majorHAnsi"/>
          <w:b/>
          <w:color w:val="2C2D8B"/>
          <w:sz w:val="40"/>
        </w:rPr>
        <w:t>Certifications/</w:t>
      </w:r>
      <w:r w:rsidRPr="008D70E8">
        <w:rPr>
          <w:rFonts w:asciiTheme="majorHAnsi" w:hAnsiTheme="majorHAnsi"/>
          <w:b/>
          <w:color w:val="2C2D8B"/>
          <w:spacing w:val="-14"/>
          <w:sz w:val="40"/>
        </w:rPr>
        <w:t xml:space="preserve"> </w:t>
      </w:r>
      <w:r w:rsidRPr="008D70E8">
        <w:rPr>
          <w:rFonts w:asciiTheme="majorHAnsi" w:hAnsiTheme="majorHAnsi"/>
          <w:b/>
          <w:color w:val="2C2D8B"/>
          <w:spacing w:val="-2"/>
          <w:sz w:val="40"/>
        </w:rPr>
        <w:t>Trainings</w:t>
      </w:r>
    </w:p>
    <w:p w14:paraId="7CD1CB0C" w14:textId="77777777" w:rsidR="006742A0" w:rsidRPr="008D70E8" w:rsidRDefault="006742A0" w:rsidP="008B4A46">
      <w:pPr>
        <w:spacing w:before="15"/>
        <w:ind w:left="-11"/>
        <w:rPr>
          <w:rFonts w:asciiTheme="majorHAnsi" w:hAnsiTheme="majorHAnsi"/>
          <w:b/>
          <w:sz w:val="40"/>
        </w:rPr>
      </w:pPr>
    </w:p>
    <w:tbl>
      <w:tblPr>
        <w:tblW w:w="0" w:type="auto"/>
        <w:tblInd w:w="15" w:type="dxa"/>
        <w:tblBorders>
          <w:top w:val="single" w:sz="12" w:space="0" w:color="FEFDFD"/>
          <w:left w:val="single" w:sz="12" w:space="0" w:color="FEFDFD"/>
          <w:bottom w:val="single" w:sz="12" w:space="0" w:color="ADE0EF"/>
          <w:right w:val="single" w:sz="12" w:space="0" w:color="FEFDFD"/>
          <w:insideH w:val="single" w:sz="12" w:space="0" w:color="ADE0EF"/>
          <w:insideV w:val="single" w:sz="12" w:space="0" w:color="ADE0E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44"/>
      </w:tblGrid>
      <w:tr w:rsidR="006742A0" w:rsidRPr="008D70E8" w14:paraId="208DABB3" w14:textId="77777777" w:rsidTr="006742A0">
        <w:trPr>
          <w:trHeight w:val="381"/>
        </w:trPr>
        <w:tc>
          <w:tcPr>
            <w:tcW w:w="8244" w:type="dxa"/>
          </w:tcPr>
          <w:p w14:paraId="3A06306A" w14:textId="58329CFA" w:rsidR="006742A0" w:rsidRPr="008D70E8" w:rsidRDefault="006742A0" w:rsidP="006742A0">
            <w:pPr>
              <w:tabs>
                <w:tab w:val="left" w:pos="360"/>
              </w:tabs>
              <w:adjustRightInd w:val="0"/>
              <w:spacing w:before="60" w:after="60"/>
              <w:rPr>
                <w:rFonts w:asciiTheme="majorHAnsi" w:hAnsiTheme="majorHAnsi" w:cs="Arial"/>
                <w:color w:val="404040" w:themeColor="text1" w:themeTint="BF"/>
              </w:rPr>
            </w:pPr>
          </w:p>
          <w:p w14:paraId="3FFE79A6" w14:textId="026CA4A5" w:rsidR="006742A0" w:rsidRPr="008D70E8" w:rsidRDefault="006A3C13" w:rsidP="00D5066A">
            <w:pPr>
              <w:pStyle w:val="TableParagraph"/>
              <w:ind w:left="0"/>
              <w:rPr>
                <w:rFonts w:asciiTheme="majorHAnsi" w:hAnsiTheme="majorHAnsi" w:cs="Calibri Light"/>
                <w:sz w:val="20"/>
              </w:rPr>
            </w:pPr>
            <w:r w:rsidRPr="008D70E8">
              <w:rPr>
                <w:rFonts w:asciiTheme="majorHAnsi" w:hAnsiTheme="majorHAnsi" w:cs="Calibri Light"/>
                <w:sz w:val="20"/>
              </w:rPr>
              <w:t>Completed Orc</w:t>
            </w:r>
            <w:r w:rsidR="00495E7F">
              <w:rPr>
                <w:rFonts w:asciiTheme="majorHAnsi" w:hAnsiTheme="majorHAnsi" w:cs="Calibri Light"/>
                <w:sz w:val="20"/>
              </w:rPr>
              <w:t>h</w:t>
            </w:r>
            <w:r w:rsidRPr="008D70E8">
              <w:rPr>
                <w:rFonts w:asciiTheme="majorHAnsi" w:hAnsiTheme="majorHAnsi" w:cs="Calibri Light"/>
                <w:sz w:val="20"/>
              </w:rPr>
              <w:t>a</w:t>
            </w:r>
            <w:r w:rsidR="00495E7F">
              <w:rPr>
                <w:rFonts w:asciiTheme="majorHAnsi" w:hAnsiTheme="majorHAnsi" w:cs="Calibri Light"/>
                <w:sz w:val="20"/>
              </w:rPr>
              <w:t>r</w:t>
            </w:r>
            <w:r w:rsidRPr="008D70E8">
              <w:rPr>
                <w:rFonts w:asciiTheme="majorHAnsi" w:hAnsiTheme="majorHAnsi" w:cs="Calibri Light"/>
                <w:sz w:val="20"/>
              </w:rPr>
              <w:t>d training on JAVA Full Stack (Core Java, Spring Boot, Angular, HTML, CSS, TypeScript, JavaScript, SQL)</w:t>
            </w:r>
          </w:p>
        </w:tc>
      </w:tr>
      <w:tr w:rsidR="006742A0" w:rsidRPr="008D70E8" w14:paraId="3E04D19D" w14:textId="77777777" w:rsidTr="006742A0">
        <w:trPr>
          <w:trHeight w:val="381"/>
        </w:trPr>
        <w:tc>
          <w:tcPr>
            <w:tcW w:w="8244" w:type="dxa"/>
          </w:tcPr>
          <w:p w14:paraId="44A9B801" w14:textId="2EF97FDB" w:rsidR="006742A0" w:rsidRPr="008D70E8" w:rsidRDefault="006A3C13" w:rsidP="00D5066A">
            <w:pPr>
              <w:tabs>
                <w:tab w:val="left" w:pos="360"/>
              </w:tabs>
              <w:adjustRightInd w:val="0"/>
              <w:spacing w:before="60" w:after="60"/>
              <w:rPr>
                <w:rFonts w:asciiTheme="majorHAnsi" w:hAnsiTheme="majorHAnsi" w:cs="Arial"/>
                <w:color w:val="404040" w:themeColor="text1" w:themeTint="BF"/>
              </w:rPr>
            </w:pPr>
            <w:r w:rsidRPr="008D70E8">
              <w:rPr>
                <w:rFonts w:asciiTheme="majorHAnsi" w:hAnsiTheme="majorHAnsi" w:cs="Arial"/>
                <w:color w:val="404040" w:themeColor="text1" w:themeTint="BF"/>
              </w:rPr>
              <w:t>Oracle Certified Professional: JAVA SE11 Developer (OCJP)</w:t>
            </w:r>
          </w:p>
        </w:tc>
      </w:tr>
    </w:tbl>
    <w:p w14:paraId="67410DC7" w14:textId="77777777" w:rsidR="006742A0" w:rsidRPr="008D70E8" w:rsidRDefault="006742A0" w:rsidP="008B4A46">
      <w:pPr>
        <w:spacing w:before="11" w:after="240"/>
        <w:rPr>
          <w:rFonts w:asciiTheme="majorHAnsi" w:hAnsiTheme="majorHAnsi"/>
          <w:b/>
          <w:color w:val="2C2D8B"/>
          <w:spacing w:val="-2"/>
          <w:sz w:val="40"/>
        </w:rPr>
        <w:sectPr w:rsidR="006742A0" w:rsidRPr="008D70E8" w:rsidSect="0021577A">
          <w:headerReference w:type="default" r:id="rId12"/>
          <w:footerReference w:type="even" r:id="rId13"/>
          <w:footerReference w:type="default" r:id="rId14"/>
          <w:footerReference w:type="first" r:id="rId15"/>
          <w:type w:val="continuous"/>
          <w:pgSz w:w="10800" w:h="15600"/>
          <w:pgMar w:top="1800" w:right="520" w:bottom="280" w:left="520" w:header="794" w:footer="454" w:gutter="0"/>
          <w:cols w:space="720"/>
          <w:docGrid w:linePitch="299"/>
        </w:sectPr>
      </w:pPr>
    </w:p>
    <w:p w14:paraId="45BA76BD" w14:textId="77777777" w:rsidR="008F14E9" w:rsidRPr="008D70E8" w:rsidRDefault="008F14E9" w:rsidP="00AB1C35">
      <w:pPr>
        <w:pStyle w:val="BodyText"/>
        <w:rPr>
          <w:rFonts w:asciiTheme="majorHAnsi" w:hAnsiTheme="majorHAnsi"/>
          <w:b/>
          <w:color w:val="2C2D8B"/>
          <w:sz w:val="40"/>
        </w:rPr>
      </w:pPr>
    </w:p>
    <w:p w14:paraId="56C0FC33" w14:textId="77777777" w:rsidR="0062609C" w:rsidRPr="008D70E8" w:rsidRDefault="0062609C" w:rsidP="00AB1C35">
      <w:pPr>
        <w:pStyle w:val="BodyText"/>
        <w:rPr>
          <w:rFonts w:asciiTheme="majorHAnsi" w:hAnsiTheme="majorHAnsi"/>
          <w:b/>
          <w:color w:val="2C2D8B"/>
          <w:sz w:val="40"/>
        </w:rPr>
      </w:pPr>
    </w:p>
    <w:p w14:paraId="1D6A1CA2" w14:textId="77777777" w:rsidR="00941182" w:rsidRPr="008D70E8" w:rsidRDefault="002213B8" w:rsidP="00CA6CAB">
      <w:pPr>
        <w:pStyle w:val="BodyText"/>
        <w:ind w:left="142"/>
        <w:rPr>
          <w:rFonts w:asciiTheme="majorHAnsi" w:hAnsiTheme="majorHAnsi"/>
          <w:b/>
          <w:color w:val="2C2D8B"/>
          <w:spacing w:val="-2"/>
          <w:sz w:val="40"/>
        </w:rPr>
      </w:pPr>
      <w:r w:rsidRPr="008D70E8">
        <w:rPr>
          <w:rFonts w:asciiTheme="majorHAnsi" w:hAnsiTheme="majorHAnsi"/>
          <w:b/>
          <w:color w:val="2C2D8B"/>
          <w:sz w:val="40"/>
        </w:rPr>
        <w:t>Work</w:t>
      </w:r>
      <w:r w:rsidRPr="008D70E8">
        <w:rPr>
          <w:rFonts w:asciiTheme="majorHAnsi" w:hAnsiTheme="majorHAnsi"/>
          <w:b/>
          <w:color w:val="2C2D8B"/>
          <w:spacing w:val="-17"/>
          <w:sz w:val="40"/>
        </w:rPr>
        <w:t xml:space="preserve"> </w:t>
      </w:r>
      <w:r w:rsidRPr="008D70E8">
        <w:rPr>
          <w:rFonts w:asciiTheme="majorHAnsi" w:hAnsiTheme="majorHAnsi"/>
          <w:b/>
          <w:color w:val="2C2D8B"/>
          <w:spacing w:val="-2"/>
          <w:sz w:val="40"/>
        </w:rPr>
        <w:t>Experience</w:t>
      </w:r>
    </w:p>
    <w:p w14:paraId="1E03D23D" w14:textId="77777777" w:rsidR="00FE410D" w:rsidRPr="008D70E8" w:rsidRDefault="00FE410D" w:rsidP="00CA6CAB">
      <w:pPr>
        <w:pStyle w:val="BodyText"/>
        <w:ind w:left="142"/>
        <w:rPr>
          <w:rFonts w:asciiTheme="majorHAnsi" w:hAnsiTheme="majorHAnsi"/>
          <w:b/>
          <w:color w:val="2C2D8B"/>
          <w:spacing w:val="-2"/>
          <w:sz w:val="40"/>
        </w:rPr>
      </w:pPr>
    </w:p>
    <w:p w14:paraId="2D07F46B" w14:textId="77777777" w:rsidR="00FE410D" w:rsidRPr="008D70E8" w:rsidRDefault="00FE410D" w:rsidP="00FE410D">
      <w:pPr>
        <w:rPr>
          <w:rFonts w:asciiTheme="majorHAnsi" w:hAnsiTheme="majorHAnsi"/>
          <w:sz w:val="20"/>
        </w:rPr>
      </w:pPr>
    </w:p>
    <w:p w14:paraId="25387C99" w14:textId="77777777" w:rsidR="00FE410D" w:rsidRPr="008D70E8" w:rsidRDefault="00FE410D" w:rsidP="00FE410D">
      <w:pPr>
        <w:rPr>
          <w:rFonts w:asciiTheme="majorHAnsi" w:hAnsiTheme="majorHAnsi"/>
          <w:sz w:val="20"/>
        </w:rPr>
      </w:pPr>
    </w:p>
    <w:tbl>
      <w:tblPr>
        <w:tblW w:w="9507" w:type="dxa"/>
        <w:tblInd w:w="147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4"/>
        <w:gridCol w:w="4118"/>
        <w:gridCol w:w="1742"/>
        <w:gridCol w:w="1663"/>
      </w:tblGrid>
      <w:tr w:rsidR="00FE410D" w:rsidRPr="008D70E8" w14:paraId="3352D889" w14:textId="77777777" w:rsidTr="002D4B74">
        <w:trPr>
          <w:trHeight w:val="445"/>
        </w:trPr>
        <w:tc>
          <w:tcPr>
            <w:tcW w:w="9507" w:type="dxa"/>
            <w:gridSpan w:val="4"/>
            <w:tcBorders>
              <w:top w:val="nil"/>
              <w:bottom w:val="single" w:sz="12" w:space="0" w:color="ADE0EF"/>
            </w:tcBorders>
          </w:tcPr>
          <w:p w14:paraId="0310B741" w14:textId="2C10BBC3" w:rsidR="00FE410D" w:rsidRPr="008D70E8" w:rsidRDefault="00FE410D" w:rsidP="002D4B74">
            <w:pPr>
              <w:pStyle w:val="TableParagraph"/>
              <w:spacing w:before="26"/>
              <w:ind w:left="-5"/>
              <w:rPr>
                <w:rFonts w:asciiTheme="majorHAnsi" w:hAnsiTheme="majorHAnsi"/>
                <w:b/>
                <w:sz w:val="24"/>
              </w:rPr>
            </w:pPr>
            <w:r w:rsidRPr="008D70E8">
              <w:rPr>
                <w:rFonts w:asciiTheme="majorHAnsi" w:hAnsiTheme="majorHAnsi"/>
                <w:b/>
                <w:color w:val="2C2D8B"/>
                <w:sz w:val="24"/>
              </w:rPr>
              <w:t>Project</w:t>
            </w:r>
            <w:r w:rsidRPr="008D70E8">
              <w:rPr>
                <w:rFonts w:asciiTheme="majorHAnsi" w:hAnsiTheme="majorHAnsi"/>
                <w:b/>
                <w:color w:val="2C2D8B"/>
                <w:spacing w:val="-6"/>
                <w:sz w:val="24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2C2D8B"/>
                <w:spacing w:val="-10"/>
                <w:sz w:val="24"/>
              </w:rPr>
              <w:t>1– LTIMindtree, Mumbai</w:t>
            </w:r>
          </w:p>
        </w:tc>
      </w:tr>
      <w:tr w:rsidR="00FE410D" w:rsidRPr="008D70E8" w14:paraId="3965620B" w14:textId="77777777" w:rsidTr="002D4B74">
        <w:trPr>
          <w:trHeight w:val="353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C49C1CA" w14:textId="77777777" w:rsidR="00FE410D" w:rsidRPr="008D70E8" w:rsidRDefault="00FE410D" w:rsidP="002D4B74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Project</w:t>
            </w:r>
            <w:r w:rsidRPr="008D70E8">
              <w:rPr>
                <w:rFonts w:asciiTheme="majorHAnsi" w:hAnsiTheme="majorHAnsi"/>
                <w:b/>
                <w:color w:val="3E3E3E"/>
                <w:spacing w:val="-9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  <w:spacing w:val="-4"/>
              </w:rPr>
              <w:t>Name</w:t>
            </w:r>
          </w:p>
        </w:tc>
        <w:tc>
          <w:tcPr>
            <w:tcW w:w="411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49C077A" w14:textId="77777777" w:rsidR="00FE410D" w:rsidRPr="008D70E8" w:rsidRDefault="00FE410D" w:rsidP="002D4B74">
            <w:pPr>
              <w:pStyle w:val="TableParagraph"/>
              <w:rPr>
                <w:rFonts w:asciiTheme="majorHAnsi" w:hAnsiTheme="majorHAnsi" w:cs="Calibri Light"/>
              </w:rPr>
            </w:pPr>
            <w:r w:rsidRPr="008D70E8">
              <w:rPr>
                <w:rFonts w:asciiTheme="majorHAnsi" w:hAnsiTheme="majorHAnsi" w:cs="Calibri Light"/>
              </w:rPr>
              <w:t>CityOps</w:t>
            </w:r>
          </w:p>
        </w:tc>
        <w:tc>
          <w:tcPr>
            <w:tcW w:w="1742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0D7836C" w14:textId="77777777" w:rsidR="00FE410D" w:rsidRPr="008D70E8" w:rsidRDefault="00FE410D" w:rsidP="002D4B74">
            <w:pPr>
              <w:pStyle w:val="TableParagraph"/>
              <w:rPr>
                <w:rFonts w:asciiTheme="majorHAnsi" w:hAnsiTheme="majorHAnsi"/>
                <w:b/>
                <w:color w:val="3E3E3E"/>
                <w:spacing w:val="-4"/>
              </w:rPr>
            </w:pPr>
            <w:r w:rsidRPr="008D70E8">
              <w:rPr>
                <w:rFonts w:asciiTheme="majorHAnsi" w:hAnsiTheme="majorHAnsi"/>
                <w:b/>
                <w:color w:val="3E3E3E"/>
                <w:spacing w:val="-4"/>
              </w:rPr>
              <w:t>Team Size</w:t>
            </w:r>
          </w:p>
        </w:tc>
        <w:tc>
          <w:tcPr>
            <w:tcW w:w="1663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16D9B79B" w14:textId="77777777" w:rsidR="00FE410D" w:rsidRPr="008D70E8" w:rsidRDefault="00FE410D" w:rsidP="002D4B74">
            <w:pPr>
              <w:pStyle w:val="TableParagraph"/>
              <w:rPr>
                <w:rFonts w:asciiTheme="majorHAnsi" w:hAnsiTheme="majorHAnsi" w:cs="Calibri Light"/>
              </w:rPr>
            </w:pPr>
            <w:r w:rsidRPr="008D70E8">
              <w:rPr>
                <w:rFonts w:asciiTheme="majorHAnsi" w:hAnsiTheme="majorHAnsi" w:cs="Calibri Light"/>
                <w:color w:val="3E3E3E"/>
              </w:rPr>
              <w:t>6</w:t>
            </w:r>
          </w:p>
        </w:tc>
      </w:tr>
      <w:tr w:rsidR="00FE410D" w:rsidRPr="008D70E8" w14:paraId="489549B1" w14:textId="77777777" w:rsidTr="002D4B74">
        <w:trPr>
          <w:trHeight w:val="321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16F0456" w14:textId="77777777" w:rsidR="00FE410D" w:rsidRPr="008D70E8" w:rsidRDefault="00FE410D" w:rsidP="002D4B74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Start</w:t>
            </w:r>
            <w:r w:rsidRPr="008D70E8">
              <w:rPr>
                <w:rFonts w:asciiTheme="majorHAnsi" w:hAnsiTheme="majorHAnsi"/>
                <w:b/>
                <w:color w:val="3E3E3E"/>
                <w:spacing w:val="-4"/>
              </w:rPr>
              <w:t xml:space="preserve"> Date</w:t>
            </w:r>
          </w:p>
        </w:tc>
        <w:tc>
          <w:tcPr>
            <w:tcW w:w="411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1B05FD88" w14:textId="77777777" w:rsidR="00FE410D" w:rsidRPr="008D70E8" w:rsidRDefault="00FE410D" w:rsidP="002D4B74">
            <w:pPr>
              <w:pStyle w:val="TableParagraph"/>
              <w:rPr>
                <w:rFonts w:asciiTheme="majorHAnsi" w:hAnsiTheme="majorHAnsi" w:cs="Calibri Light"/>
              </w:rPr>
            </w:pPr>
            <w:r w:rsidRPr="008D70E8">
              <w:rPr>
                <w:rFonts w:asciiTheme="majorHAnsi" w:hAnsiTheme="majorHAnsi" w:cs="Calibri Light"/>
                <w:color w:val="3E3E3E"/>
              </w:rPr>
              <w:t>June 2025</w:t>
            </w:r>
          </w:p>
        </w:tc>
        <w:tc>
          <w:tcPr>
            <w:tcW w:w="1742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4FDC1D47" w14:textId="77777777" w:rsidR="00FE410D" w:rsidRPr="008D70E8" w:rsidRDefault="00FE410D" w:rsidP="002D4B74">
            <w:pPr>
              <w:pStyle w:val="TableParagraph"/>
              <w:rPr>
                <w:rFonts w:asciiTheme="majorHAnsi" w:hAnsiTheme="majorHAnsi"/>
                <w:b/>
                <w:color w:val="3E3E3E"/>
                <w:spacing w:val="-4"/>
              </w:rPr>
            </w:pPr>
            <w:r w:rsidRPr="008D70E8">
              <w:rPr>
                <w:rFonts w:asciiTheme="majorHAnsi" w:hAnsiTheme="majorHAnsi"/>
                <w:b/>
                <w:color w:val="3E3E3E"/>
                <w:spacing w:val="-4"/>
              </w:rPr>
              <w:t>End Date</w:t>
            </w:r>
          </w:p>
        </w:tc>
        <w:tc>
          <w:tcPr>
            <w:tcW w:w="1663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4A5C0E16" w14:textId="77777777" w:rsidR="00FE410D" w:rsidRPr="008D70E8" w:rsidRDefault="00FE410D" w:rsidP="002D4B74">
            <w:pPr>
              <w:pStyle w:val="TableParagraph"/>
              <w:rPr>
                <w:rFonts w:asciiTheme="majorHAnsi" w:hAnsiTheme="majorHAnsi" w:cs="Calibri Light"/>
              </w:rPr>
            </w:pPr>
            <w:r w:rsidRPr="008D70E8">
              <w:rPr>
                <w:rFonts w:asciiTheme="majorHAnsi" w:hAnsiTheme="majorHAnsi" w:cs="Calibri Light"/>
                <w:color w:val="3E3E3E"/>
              </w:rPr>
              <w:t>ongoing</w:t>
            </w:r>
          </w:p>
        </w:tc>
      </w:tr>
      <w:tr w:rsidR="00FE410D" w:rsidRPr="008D70E8" w14:paraId="3923FEC2" w14:textId="77777777" w:rsidTr="002D4B74">
        <w:trPr>
          <w:trHeight w:val="1014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2238F421" w14:textId="77777777" w:rsidR="00FE410D" w:rsidRPr="008D70E8" w:rsidRDefault="00FE410D" w:rsidP="002D4B74">
            <w:pPr>
              <w:pStyle w:val="TableParagraph"/>
              <w:spacing w:before="10"/>
              <w:ind w:left="0"/>
              <w:rPr>
                <w:rFonts w:asciiTheme="majorHAnsi" w:hAnsiTheme="majorHAnsi"/>
                <w:b/>
              </w:rPr>
            </w:pPr>
          </w:p>
          <w:p w14:paraId="7DFA4DE2" w14:textId="77777777" w:rsidR="00FE410D" w:rsidRPr="008D70E8" w:rsidRDefault="00FE410D" w:rsidP="002D4B74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Project</w:t>
            </w:r>
            <w:r w:rsidRPr="008D70E8">
              <w:rPr>
                <w:rFonts w:asciiTheme="majorHAnsi" w:hAnsiTheme="majorHAnsi"/>
                <w:b/>
                <w:color w:val="3E3E3E"/>
                <w:spacing w:val="-7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  <w:spacing w:val="-2"/>
              </w:rPr>
              <w:t>Description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068AC447" w14:textId="77777777" w:rsidR="00FE410D" w:rsidRPr="008D70E8" w:rsidRDefault="00FE410D" w:rsidP="002D4B74">
            <w:pPr>
              <w:jc w:val="center"/>
              <w:rPr>
                <w:rFonts w:asciiTheme="majorHAnsi" w:hAnsiTheme="majorHAnsi" w:cs="Calibri Light"/>
                <w:color w:val="3E3E3E"/>
              </w:rPr>
            </w:pPr>
          </w:p>
          <w:p w14:paraId="14987DEF" w14:textId="77777777" w:rsidR="00FE410D" w:rsidRPr="008D70E8" w:rsidRDefault="00FE410D" w:rsidP="002D4B74">
            <w:pPr>
              <w:tabs>
                <w:tab w:val="left" w:pos="2205"/>
              </w:tabs>
              <w:jc w:val="center"/>
              <w:rPr>
                <w:rFonts w:asciiTheme="majorHAnsi" w:hAnsiTheme="majorHAnsi" w:cs="Times New Roman"/>
                <w:color w:val="3E3E3E"/>
                <w:lang w:val="en-IN"/>
              </w:rPr>
            </w:pPr>
            <w:r w:rsidRPr="004255F8">
              <w:rPr>
                <w:rFonts w:asciiTheme="majorHAnsi" w:hAnsiTheme="majorHAnsi" w:cs="Times New Roman"/>
                <w:color w:val="3E3E3E"/>
                <w:lang w:val="en-IN"/>
              </w:rPr>
              <w:t>CityOps is an internal web-based platform developed for Citi to streamline and automate employee onboarding and offboarding processes. The portal supports multiple interconnected operational workflows and emphasizes full-stack modernization with performance-driven architecture. With a focus on scalability and responsiveness, the platform integrates workflow optimization, access management, and data consistency, significantly enhancing operational efficiency within Citi's infrastructure.</w:t>
            </w:r>
          </w:p>
        </w:tc>
      </w:tr>
      <w:tr w:rsidR="00FE410D" w:rsidRPr="008D70E8" w14:paraId="5DAB060B" w14:textId="77777777" w:rsidTr="002D4B74">
        <w:trPr>
          <w:trHeight w:val="1378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34F13683" w14:textId="77777777" w:rsidR="00FE410D" w:rsidRPr="008D70E8" w:rsidRDefault="00FE410D" w:rsidP="002D4B74">
            <w:pPr>
              <w:pStyle w:val="TableParagraph"/>
              <w:spacing w:before="11"/>
              <w:ind w:left="0"/>
              <w:rPr>
                <w:rFonts w:asciiTheme="majorHAnsi" w:hAnsiTheme="majorHAnsi"/>
                <w:b/>
              </w:rPr>
            </w:pPr>
          </w:p>
          <w:p w14:paraId="24C517DB" w14:textId="77777777" w:rsidR="00FE410D" w:rsidRPr="008D70E8" w:rsidRDefault="00FE410D" w:rsidP="002D4B74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Role</w:t>
            </w:r>
            <w:r w:rsidRPr="008D70E8">
              <w:rPr>
                <w:rFonts w:asciiTheme="majorHAnsi" w:hAnsiTheme="majorHAnsi"/>
                <w:b/>
                <w:color w:val="3E3E3E"/>
                <w:spacing w:val="-3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</w:rPr>
              <w:t>&amp;</w:t>
            </w:r>
            <w:r w:rsidRPr="008D70E8">
              <w:rPr>
                <w:rFonts w:asciiTheme="majorHAnsi" w:hAnsiTheme="majorHAnsi"/>
                <w:b/>
                <w:color w:val="3E3E3E"/>
                <w:spacing w:val="-3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  <w:spacing w:val="-2"/>
              </w:rPr>
              <w:t>Contribution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38310559" w14:textId="77777777" w:rsidR="00FE410D" w:rsidRPr="008D70E8" w:rsidRDefault="00FE410D" w:rsidP="00FE410D">
            <w:pPr>
              <w:pStyle w:val="ListParagraph"/>
              <w:numPr>
                <w:ilvl w:val="1"/>
                <w:numId w:val="45"/>
              </w:numPr>
              <w:rPr>
                <w:rFonts w:asciiTheme="majorHAnsi" w:hAnsiTheme="majorHAnsi" w:cs="Times New Roman"/>
                <w:color w:val="3E3E3E"/>
                <w:lang w:val="en-IN"/>
              </w:rPr>
            </w:pPr>
            <w:r w:rsidRPr="008D70E8">
              <w:rPr>
                <w:rFonts w:asciiTheme="majorHAnsi" w:hAnsiTheme="majorHAnsi" w:cs="Times New Roman"/>
                <w:color w:val="3E3E3E"/>
                <w:lang w:val="en-IN"/>
              </w:rPr>
              <w:t>Contributed to frontend upgrade from Angular 10 to Angular 19</w:t>
            </w:r>
          </w:p>
          <w:p w14:paraId="4BA70A89" w14:textId="77777777" w:rsidR="00FE410D" w:rsidRPr="008D70E8" w:rsidRDefault="00FE410D" w:rsidP="00FE410D">
            <w:pPr>
              <w:pStyle w:val="ListParagraph"/>
              <w:numPr>
                <w:ilvl w:val="1"/>
                <w:numId w:val="45"/>
              </w:numPr>
              <w:rPr>
                <w:rFonts w:asciiTheme="majorHAnsi" w:hAnsiTheme="majorHAnsi" w:cs="Times New Roman"/>
                <w:color w:val="3E3E3E"/>
                <w:lang w:val="en-IN"/>
              </w:rPr>
            </w:pPr>
            <w:r w:rsidRPr="008D70E8">
              <w:rPr>
                <w:rFonts w:asciiTheme="majorHAnsi" w:hAnsiTheme="majorHAnsi" w:cs="Times New Roman"/>
                <w:color w:val="3E3E3E"/>
                <w:lang w:val="en-IN"/>
              </w:rPr>
              <w:t>Assisted in resolving version compatibility and dependency issues</w:t>
            </w:r>
          </w:p>
          <w:p w14:paraId="624C167D" w14:textId="77777777" w:rsidR="00FE410D" w:rsidRPr="008D70E8" w:rsidRDefault="00FE410D" w:rsidP="00FE410D">
            <w:pPr>
              <w:pStyle w:val="ListParagraph"/>
              <w:numPr>
                <w:ilvl w:val="1"/>
                <w:numId w:val="45"/>
              </w:numPr>
              <w:rPr>
                <w:rFonts w:asciiTheme="majorHAnsi" w:hAnsiTheme="majorHAnsi" w:cs="Times New Roman"/>
                <w:color w:val="3E3E3E"/>
                <w:lang w:val="en-IN"/>
              </w:rPr>
            </w:pPr>
            <w:r w:rsidRPr="008D70E8">
              <w:rPr>
                <w:rFonts w:asciiTheme="majorHAnsi" w:hAnsiTheme="majorHAnsi" w:cs="Times New Roman"/>
                <w:color w:val="3E3E3E"/>
                <w:lang w:val="en-IN"/>
              </w:rPr>
              <w:t>Implemented lazy loading to improve performance and modularity</w:t>
            </w:r>
          </w:p>
          <w:p w14:paraId="1C07A8C2" w14:textId="77777777" w:rsidR="00FE410D" w:rsidRPr="008D70E8" w:rsidRDefault="00FE410D" w:rsidP="00FE410D">
            <w:pPr>
              <w:pStyle w:val="ListParagraph"/>
              <w:numPr>
                <w:ilvl w:val="1"/>
                <w:numId w:val="45"/>
              </w:numPr>
              <w:rPr>
                <w:rFonts w:asciiTheme="majorHAnsi" w:hAnsiTheme="majorHAnsi" w:cs="Times New Roman"/>
                <w:color w:val="3E3E3E"/>
                <w:lang w:val="en-IN"/>
              </w:rPr>
            </w:pPr>
            <w:r w:rsidRPr="008D70E8">
              <w:rPr>
                <w:rFonts w:asciiTheme="majorHAnsi" w:hAnsiTheme="majorHAnsi" w:cs="Times New Roman"/>
                <w:color w:val="3E3E3E"/>
                <w:lang w:val="en-IN"/>
              </w:rPr>
              <w:t>Helped optimize the UI for responsiveness and maintainability</w:t>
            </w:r>
          </w:p>
          <w:p w14:paraId="6CE1CACE" w14:textId="77777777" w:rsidR="00FE410D" w:rsidRPr="008D70E8" w:rsidRDefault="00FE410D" w:rsidP="00FE410D">
            <w:pPr>
              <w:pStyle w:val="ListParagraph"/>
              <w:numPr>
                <w:ilvl w:val="1"/>
                <w:numId w:val="45"/>
              </w:numPr>
              <w:rPr>
                <w:rFonts w:asciiTheme="majorHAnsi" w:hAnsiTheme="majorHAnsi" w:cs="Times New Roman"/>
                <w:color w:val="3E3E3E"/>
                <w:lang w:val="en-IN"/>
              </w:rPr>
            </w:pPr>
            <w:r w:rsidRPr="008D70E8">
              <w:rPr>
                <w:rFonts w:asciiTheme="majorHAnsi" w:hAnsiTheme="majorHAnsi" w:cs="Times New Roman"/>
                <w:color w:val="3E3E3E"/>
                <w:lang w:val="en-IN"/>
              </w:rPr>
              <w:t>Supported seamless integration with the existing backend architecture</w:t>
            </w:r>
          </w:p>
          <w:p w14:paraId="2D2E20BF" w14:textId="77777777" w:rsidR="00FE410D" w:rsidRPr="008D70E8" w:rsidRDefault="00FE410D" w:rsidP="002D4B74">
            <w:pPr>
              <w:ind w:left="720"/>
              <w:rPr>
                <w:rFonts w:asciiTheme="majorHAnsi" w:hAnsiTheme="majorHAnsi" w:cs="Calibri Light"/>
                <w:color w:val="3E3E3E"/>
                <w:lang w:val="en-IN"/>
              </w:rPr>
            </w:pPr>
          </w:p>
        </w:tc>
      </w:tr>
      <w:tr w:rsidR="00FE410D" w:rsidRPr="008D70E8" w14:paraId="0CB7D5D4" w14:textId="77777777" w:rsidTr="002D4B74">
        <w:trPr>
          <w:trHeight w:val="353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513B8DA" w14:textId="77777777" w:rsidR="00FE410D" w:rsidRPr="008D70E8" w:rsidRDefault="00FE410D" w:rsidP="002D4B74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Technology</w:t>
            </w:r>
            <w:r w:rsidRPr="008D70E8">
              <w:rPr>
                <w:rFonts w:asciiTheme="majorHAnsi" w:hAnsiTheme="majorHAnsi"/>
                <w:b/>
                <w:color w:val="3E3E3E"/>
                <w:spacing w:val="-7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  <w:spacing w:val="-2"/>
              </w:rPr>
              <w:t>&amp;Tools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60A74967" w14:textId="77777777" w:rsidR="00FE410D" w:rsidRPr="008D70E8" w:rsidRDefault="00FE410D" w:rsidP="002D4B74">
            <w:pPr>
              <w:pStyle w:val="TableParagraph"/>
              <w:jc w:val="center"/>
              <w:rPr>
                <w:rFonts w:asciiTheme="majorHAnsi" w:hAnsiTheme="majorHAnsi" w:cs="Times New Roman"/>
                <w:color w:val="3E3E3E"/>
              </w:rPr>
            </w:pPr>
            <w:r w:rsidRPr="008D70E8">
              <w:rPr>
                <w:rFonts w:asciiTheme="majorHAnsi" w:hAnsiTheme="majorHAnsi" w:cs="Times New Roman"/>
                <w:color w:val="3E3E3E"/>
              </w:rPr>
              <w:t>Angular 10+, HTML, CSS, Java, Spring Boot, MySQL, JWT, JUnit, Maven, Apache Tomcat, RESTful APIs</w:t>
            </w:r>
          </w:p>
        </w:tc>
      </w:tr>
    </w:tbl>
    <w:p w14:paraId="0392DE97" w14:textId="77777777" w:rsidR="00FE410D" w:rsidRPr="008D70E8" w:rsidRDefault="00FE410D" w:rsidP="00FE410D">
      <w:pPr>
        <w:rPr>
          <w:rFonts w:asciiTheme="majorHAnsi" w:hAnsiTheme="majorHAnsi"/>
          <w:sz w:val="20"/>
        </w:rPr>
        <w:sectPr w:rsidR="00FE410D" w:rsidRPr="008D70E8" w:rsidSect="00FE410D">
          <w:headerReference w:type="default" r:id="rId16"/>
          <w:footerReference w:type="even" r:id="rId17"/>
          <w:footerReference w:type="default" r:id="rId18"/>
          <w:footerReference w:type="first" r:id="rId19"/>
          <w:pgSz w:w="10800" w:h="15600"/>
          <w:pgMar w:top="1701" w:right="567" w:bottom="278" w:left="567" w:header="794" w:footer="454" w:gutter="0"/>
          <w:cols w:space="720"/>
          <w:docGrid w:linePitch="299"/>
        </w:sectPr>
      </w:pPr>
    </w:p>
    <w:p w14:paraId="4113BB5F" w14:textId="77777777" w:rsidR="00FE410D" w:rsidRPr="008D70E8" w:rsidRDefault="00FE410D" w:rsidP="00CA6CAB">
      <w:pPr>
        <w:pStyle w:val="BodyText"/>
        <w:ind w:left="142"/>
        <w:rPr>
          <w:rFonts w:asciiTheme="majorHAnsi" w:hAnsiTheme="majorHAnsi"/>
          <w:b/>
          <w:color w:val="2C2D8B"/>
          <w:spacing w:val="-2"/>
          <w:sz w:val="40"/>
        </w:rPr>
      </w:pPr>
    </w:p>
    <w:p w14:paraId="0AD942E1" w14:textId="77777777" w:rsidR="00BB6F58" w:rsidRPr="008D70E8" w:rsidRDefault="00BB6F58" w:rsidP="00CA6CAB">
      <w:pPr>
        <w:pStyle w:val="BodyText"/>
        <w:ind w:left="142"/>
        <w:rPr>
          <w:rFonts w:asciiTheme="majorHAnsi" w:hAnsiTheme="majorHAnsi"/>
          <w:b/>
          <w:color w:val="2C2D8B"/>
          <w:spacing w:val="-2"/>
          <w:sz w:val="40"/>
        </w:rPr>
      </w:pPr>
    </w:p>
    <w:tbl>
      <w:tblPr>
        <w:tblW w:w="9507" w:type="dxa"/>
        <w:tblInd w:w="147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4"/>
        <w:gridCol w:w="4118"/>
        <w:gridCol w:w="1742"/>
        <w:gridCol w:w="1663"/>
      </w:tblGrid>
      <w:tr w:rsidR="00BB6F58" w:rsidRPr="008D70E8" w14:paraId="0717412C" w14:textId="77777777" w:rsidTr="00ED6E67">
        <w:trPr>
          <w:trHeight w:val="445"/>
        </w:trPr>
        <w:tc>
          <w:tcPr>
            <w:tcW w:w="9507" w:type="dxa"/>
            <w:gridSpan w:val="4"/>
            <w:tcBorders>
              <w:top w:val="nil"/>
              <w:bottom w:val="single" w:sz="12" w:space="0" w:color="ADE0EF"/>
            </w:tcBorders>
          </w:tcPr>
          <w:p w14:paraId="4CD6E629" w14:textId="77777777" w:rsidR="00BB6F58" w:rsidRDefault="00BB6F58" w:rsidP="00ED6E67">
            <w:pPr>
              <w:pStyle w:val="TableParagraph"/>
              <w:spacing w:before="26"/>
              <w:ind w:left="-5"/>
              <w:rPr>
                <w:rFonts w:asciiTheme="majorHAnsi" w:hAnsiTheme="majorHAnsi"/>
                <w:b/>
                <w:color w:val="2C2D8B"/>
                <w:spacing w:val="-10"/>
                <w:sz w:val="24"/>
              </w:rPr>
            </w:pPr>
            <w:r w:rsidRPr="008D70E8">
              <w:rPr>
                <w:rFonts w:asciiTheme="majorHAnsi" w:hAnsiTheme="majorHAnsi"/>
                <w:b/>
                <w:color w:val="2C2D8B"/>
                <w:sz w:val="24"/>
              </w:rPr>
              <w:t>Project</w:t>
            </w:r>
            <w:r w:rsidRPr="008D70E8">
              <w:rPr>
                <w:rFonts w:asciiTheme="majorHAnsi" w:hAnsiTheme="majorHAnsi"/>
                <w:b/>
                <w:color w:val="2C2D8B"/>
                <w:spacing w:val="-6"/>
                <w:sz w:val="24"/>
              </w:rPr>
              <w:t xml:space="preserve"> </w:t>
            </w:r>
            <w:r w:rsidR="00FE410D" w:rsidRPr="008D70E8">
              <w:rPr>
                <w:rFonts w:asciiTheme="majorHAnsi" w:hAnsiTheme="majorHAnsi"/>
                <w:b/>
                <w:color w:val="2C2D8B"/>
                <w:spacing w:val="-10"/>
                <w:sz w:val="24"/>
              </w:rPr>
              <w:t>2</w:t>
            </w:r>
            <w:r w:rsidR="00715AEE" w:rsidRPr="008D70E8">
              <w:rPr>
                <w:rFonts w:asciiTheme="majorHAnsi" w:hAnsiTheme="majorHAnsi"/>
                <w:b/>
                <w:color w:val="2C2D8B"/>
                <w:spacing w:val="-10"/>
                <w:sz w:val="24"/>
              </w:rPr>
              <w:t xml:space="preserve"> – LTIMindtree, Mumbai</w:t>
            </w:r>
          </w:p>
          <w:p w14:paraId="4BE764EA" w14:textId="30899F2B" w:rsidR="008034E8" w:rsidRPr="008D70E8" w:rsidRDefault="008034E8" w:rsidP="00ED6E67">
            <w:pPr>
              <w:pStyle w:val="TableParagraph"/>
              <w:spacing w:before="26"/>
              <w:ind w:left="-5"/>
              <w:rPr>
                <w:rFonts w:asciiTheme="majorHAnsi" w:hAnsiTheme="majorHAnsi"/>
                <w:b/>
                <w:sz w:val="24"/>
              </w:rPr>
            </w:pPr>
          </w:p>
        </w:tc>
      </w:tr>
      <w:tr w:rsidR="00BB6F58" w:rsidRPr="008D70E8" w14:paraId="14E89A01" w14:textId="77777777" w:rsidTr="00ED6E67">
        <w:trPr>
          <w:trHeight w:val="353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222BF87F" w14:textId="77777777" w:rsidR="00BB6F58" w:rsidRPr="008D70E8" w:rsidRDefault="00BB6F58" w:rsidP="00ED6E67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Project</w:t>
            </w:r>
            <w:r w:rsidRPr="008D70E8">
              <w:rPr>
                <w:rFonts w:asciiTheme="majorHAnsi" w:hAnsiTheme="majorHAnsi"/>
                <w:b/>
                <w:color w:val="3E3E3E"/>
                <w:spacing w:val="-9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  <w:spacing w:val="-4"/>
              </w:rPr>
              <w:t>Name</w:t>
            </w:r>
          </w:p>
        </w:tc>
        <w:tc>
          <w:tcPr>
            <w:tcW w:w="411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BE8ECDE" w14:textId="03246114" w:rsidR="00BB6F58" w:rsidRPr="008D70E8" w:rsidRDefault="00345FDA" w:rsidP="00ED6E67">
            <w:pPr>
              <w:pStyle w:val="TableParagraph"/>
              <w:rPr>
                <w:rFonts w:asciiTheme="majorHAnsi" w:hAnsiTheme="majorHAnsi" w:cs="Calibri Light"/>
              </w:rPr>
            </w:pPr>
            <w:r w:rsidRPr="008D70E8">
              <w:rPr>
                <w:rFonts w:asciiTheme="majorHAnsi" w:hAnsiTheme="majorHAnsi" w:cs="Calibri Light"/>
              </w:rPr>
              <w:t xml:space="preserve">Edu </w:t>
            </w:r>
            <w:r w:rsidR="003953EA" w:rsidRPr="008D70E8">
              <w:rPr>
                <w:rFonts w:asciiTheme="majorHAnsi" w:hAnsiTheme="majorHAnsi" w:cs="Calibri Light"/>
              </w:rPr>
              <w:t>Investor (</w:t>
            </w:r>
            <w:r w:rsidRPr="008D70E8">
              <w:rPr>
                <w:rFonts w:asciiTheme="majorHAnsi" w:hAnsiTheme="majorHAnsi" w:cs="Calibri Light"/>
              </w:rPr>
              <w:t>Training Project)</w:t>
            </w:r>
          </w:p>
        </w:tc>
        <w:tc>
          <w:tcPr>
            <w:tcW w:w="1742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1D3B421" w14:textId="77777777" w:rsidR="00BB6F58" w:rsidRPr="008D70E8" w:rsidRDefault="00BB6F58" w:rsidP="00ED6E67">
            <w:pPr>
              <w:pStyle w:val="TableParagraph"/>
              <w:rPr>
                <w:rFonts w:asciiTheme="majorHAnsi" w:hAnsiTheme="majorHAnsi"/>
                <w:b/>
                <w:color w:val="3E3E3E"/>
                <w:spacing w:val="-4"/>
              </w:rPr>
            </w:pPr>
            <w:r w:rsidRPr="008D70E8">
              <w:rPr>
                <w:rFonts w:asciiTheme="majorHAnsi" w:hAnsiTheme="majorHAnsi"/>
                <w:b/>
                <w:color w:val="3E3E3E"/>
                <w:spacing w:val="-4"/>
              </w:rPr>
              <w:t>Team Size</w:t>
            </w:r>
          </w:p>
        </w:tc>
        <w:tc>
          <w:tcPr>
            <w:tcW w:w="1663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31B2014C" w14:textId="49ADF131" w:rsidR="00BB6F58" w:rsidRPr="008D70E8" w:rsidRDefault="00F6683C" w:rsidP="00ED6E67">
            <w:pPr>
              <w:pStyle w:val="TableParagraph"/>
              <w:rPr>
                <w:rFonts w:asciiTheme="majorHAnsi" w:hAnsiTheme="majorHAnsi" w:cs="Calibri Light"/>
              </w:rPr>
            </w:pPr>
            <w:r w:rsidRPr="008D70E8">
              <w:rPr>
                <w:rFonts w:asciiTheme="majorHAnsi" w:hAnsiTheme="majorHAnsi" w:cs="Calibri Light"/>
                <w:color w:val="3E3E3E"/>
              </w:rPr>
              <w:t>5</w:t>
            </w:r>
          </w:p>
        </w:tc>
      </w:tr>
      <w:tr w:rsidR="00BB6F58" w:rsidRPr="008D70E8" w14:paraId="77C61A4F" w14:textId="77777777" w:rsidTr="00ED6E67">
        <w:trPr>
          <w:trHeight w:val="321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3A68D73B" w14:textId="77777777" w:rsidR="00BB6F58" w:rsidRPr="008D70E8" w:rsidRDefault="00BB6F58" w:rsidP="00ED6E67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Start</w:t>
            </w:r>
            <w:r w:rsidRPr="008D70E8">
              <w:rPr>
                <w:rFonts w:asciiTheme="majorHAnsi" w:hAnsiTheme="majorHAnsi"/>
                <w:b/>
                <w:color w:val="3E3E3E"/>
                <w:spacing w:val="-4"/>
              </w:rPr>
              <w:t xml:space="preserve"> Date</w:t>
            </w:r>
          </w:p>
        </w:tc>
        <w:tc>
          <w:tcPr>
            <w:tcW w:w="411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6315B51E" w14:textId="77B14082" w:rsidR="00BB6F58" w:rsidRPr="008D70E8" w:rsidRDefault="00345FDA" w:rsidP="00ED6E67">
            <w:pPr>
              <w:pStyle w:val="TableParagraph"/>
              <w:rPr>
                <w:rFonts w:asciiTheme="majorHAnsi" w:hAnsiTheme="majorHAnsi" w:cs="Calibri Light"/>
              </w:rPr>
            </w:pPr>
            <w:r w:rsidRPr="008D70E8">
              <w:rPr>
                <w:rFonts w:asciiTheme="majorHAnsi" w:hAnsiTheme="majorHAnsi" w:cs="Calibri Light"/>
                <w:color w:val="3E3E3E"/>
              </w:rPr>
              <w:t>Feb 2025</w:t>
            </w:r>
          </w:p>
        </w:tc>
        <w:tc>
          <w:tcPr>
            <w:tcW w:w="1742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52D23310" w14:textId="77777777" w:rsidR="00BB6F58" w:rsidRPr="008D70E8" w:rsidRDefault="00BB6F58" w:rsidP="00ED6E67">
            <w:pPr>
              <w:pStyle w:val="TableParagraph"/>
              <w:rPr>
                <w:rFonts w:asciiTheme="majorHAnsi" w:hAnsiTheme="majorHAnsi"/>
                <w:b/>
                <w:color w:val="3E3E3E"/>
                <w:spacing w:val="-4"/>
              </w:rPr>
            </w:pPr>
            <w:r w:rsidRPr="008D70E8">
              <w:rPr>
                <w:rFonts w:asciiTheme="majorHAnsi" w:hAnsiTheme="majorHAnsi"/>
                <w:b/>
                <w:color w:val="3E3E3E"/>
                <w:spacing w:val="-4"/>
              </w:rPr>
              <w:t>End Date</w:t>
            </w:r>
          </w:p>
        </w:tc>
        <w:tc>
          <w:tcPr>
            <w:tcW w:w="1663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64FDCD9E" w14:textId="58D0A273" w:rsidR="00BB6F58" w:rsidRPr="008D70E8" w:rsidRDefault="00345FDA" w:rsidP="00ED6E67">
            <w:pPr>
              <w:pStyle w:val="TableParagraph"/>
              <w:rPr>
                <w:rFonts w:asciiTheme="majorHAnsi" w:hAnsiTheme="majorHAnsi" w:cs="Calibri Light"/>
              </w:rPr>
            </w:pPr>
            <w:r w:rsidRPr="008D70E8">
              <w:rPr>
                <w:rFonts w:asciiTheme="majorHAnsi" w:hAnsiTheme="majorHAnsi" w:cs="Calibri Light"/>
                <w:color w:val="3E3E3E"/>
              </w:rPr>
              <w:t>Feb 2025</w:t>
            </w:r>
          </w:p>
        </w:tc>
      </w:tr>
      <w:tr w:rsidR="00BB6F58" w:rsidRPr="008D70E8" w14:paraId="5064A3B1" w14:textId="77777777" w:rsidTr="00ED6E67">
        <w:trPr>
          <w:trHeight w:val="1014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5EC48D5" w14:textId="77777777" w:rsidR="00BB6F58" w:rsidRPr="008D70E8" w:rsidRDefault="00BB6F58" w:rsidP="00ED6E67">
            <w:pPr>
              <w:pStyle w:val="TableParagraph"/>
              <w:spacing w:before="10"/>
              <w:ind w:left="0"/>
              <w:rPr>
                <w:rFonts w:asciiTheme="majorHAnsi" w:hAnsiTheme="majorHAnsi"/>
                <w:b/>
              </w:rPr>
            </w:pPr>
          </w:p>
          <w:p w14:paraId="54B2B7DE" w14:textId="77777777" w:rsidR="00BB6F58" w:rsidRPr="008D70E8" w:rsidRDefault="00BB6F58" w:rsidP="00ED6E67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Project</w:t>
            </w:r>
            <w:r w:rsidRPr="008D70E8">
              <w:rPr>
                <w:rFonts w:asciiTheme="majorHAnsi" w:hAnsiTheme="majorHAnsi"/>
                <w:b/>
                <w:color w:val="3E3E3E"/>
                <w:spacing w:val="-7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  <w:spacing w:val="-2"/>
              </w:rPr>
              <w:t>Description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28D1C9C1" w14:textId="77777777" w:rsidR="000102CE" w:rsidRPr="008D70E8" w:rsidRDefault="000102CE" w:rsidP="00715AEE">
            <w:pPr>
              <w:rPr>
                <w:rFonts w:asciiTheme="majorHAnsi" w:hAnsiTheme="majorHAnsi" w:cs="Calibri Light"/>
                <w:color w:val="3E3E3E"/>
              </w:rPr>
            </w:pPr>
          </w:p>
          <w:p w14:paraId="0F08C33A" w14:textId="60655767" w:rsidR="000102CE" w:rsidRPr="008D70E8" w:rsidRDefault="00345FDA" w:rsidP="004255F8">
            <w:pPr>
              <w:tabs>
                <w:tab w:val="left" w:pos="2205"/>
              </w:tabs>
              <w:jc w:val="center"/>
              <w:rPr>
                <w:rFonts w:asciiTheme="majorHAnsi" w:hAnsiTheme="majorHAnsi" w:cs="Times New Roman"/>
                <w:color w:val="3E3E3E"/>
                <w:lang w:val="en-IN"/>
              </w:rPr>
            </w:pPr>
            <w:r w:rsidRPr="00345FDA">
              <w:rPr>
                <w:rFonts w:asciiTheme="majorHAnsi" w:hAnsiTheme="majorHAnsi" w:cs="Times New Roman"/>
                <w:color w:val="3E3E3E"/>
                <w:lang w:val="en-IN"/>
              </w:rPr>
              <w:t xml:space="preserve">Edu Investor is a secure and scalable digital platform designed to streamline </w:t>
            </w:r>
            <w:r w:rsidRPr="00345FDA">
              <w:rPr>
                <w:rFonts w:asciiTheme="majorHAnsi" w:hAnsiTheme="majorHAnsi" w:cs="Times New Roman"/>
                <w:b/>
                <w:bCs/>
                <w:color w:val="3E3E3E"/>
                <w:lang w:val="en-IN"/>
              </w:rPr>
              <w:t>educational funding</w:t>
            </w:r>
            <w:r w:rsidRPr="00345FDA">
              <w:rPr>
                <w:rFonts w:asciiTheme="majorHAnsi" w:hAnsiTheme="majorHAnsi" w:cs="Times New Roman"/>
                <w:color w:val="3E3E3E"/>
                <w:lang w:val="en-IN"/>
              </w:rPr>
              <w:t xml:space="preserve"> through tailored investment opportunities. The platform empowers users to evaluate investment options with </w:t>
            </w:r>
            <w:r w:rsidRPr="00345FDA">
              <w:rPr>
                <w:rFonts w:asciiTheme="majorHAnsi" w:hAnsiTheme="majorHAnsi" w:cs="Times New Roman"/>
                <w:b/>
                <w:bCs/>
                <w:color w:val="3E3E3E"/>
                <w:lang w:val="en-IN"/>
              </w:rPr>
              <w:t>detailed descriptions</w:t>
            </w:r>
            <w:r w:rsidRPr="00345FDA">
              <w:rPr>
                <w:rFonts w:asciiTheme="majorHAnsi" w:hAnsiTheme="majorHAnsi" w:cs="Times New Roman"/>
                <w:color w:val="3E3E3E"/>
                <w:lang w:val="en-IN"/>
              </w:rPr>
              <w:t xml:space="preserve">, </w:t>
            </w:r>
            <w:r w:rsidRPr="00345FDA">
              <w:rPr>
                <w:rFonts w:asciiTheme="majorHAnsi" w:hAnsiTheme="majorHAnsi" w:cs="Times New Roman"/>
                <w:b/>
                <w:bCs/>
                <w:color w:val="3E3E3E"/>
                <w:lang w:val="en-IN"/>
              </w:rPr>
              <w:t>competitive returns</w:t>
            </w:r>
            <w:r w:rsidRPr="00345FDA">
              <w:rPr>
                <w:rFonts w:asciiTheme="majorHAnsi" w:hAnsiTheme="majorHAnsi" w:cs="Times New Roman"/>
                <w:color w:val="3E3E3E"/>
                <w:lang w:val="en-IN"/>
              </w:rPr>
              <w:t xml:space="preserve">, and </w:t>
            </w:r>
            <w:r w:rsidRPr="00345FDA">
              <w:rPr>
                <w:rFonts w:asciiTheme="majorHAnsi" w:hAnsiTheme="majorHAnsi" w:cs="Times New Roman"/>
                <w:b/>
                <w:bCs/>
                <w:color w:val="3E3E3E"/>
                <w:lang w:val="en-IN"/>
              </w:rPr>
              <w:t>comprehensive terms</w:t>
            </w:r>
            <w:r w:rsidRPr="00345FDA">
              <w:rPr>
                <w:rFonts w:asciiTheme="majorHAnsi" w:hAnsiTheme="majorHAnsi" w:cs="Times New Roman"/>
                <w:color w:val="3E3E3E"/>
                <w:lang w:val="en-IN"/>
              </w:rPr>
              <w:t xml:space="preserve">, aligning financial planning with educational goals. By bridging the gap between investors and education seekers, Edu Investor promotes academic excellence through </w:t>
            </w:r>
            <w:r w:rsidRPr="00345FDA">
              <w:rPr>
                <w:rFonts w:asciiTheme="majorHAnsi" w:hAnsiTheme="majorHAnsi" w:cs="Times New Roman"/>
                <w:b/>
                <w:bCs/>
                <w:color w:val="3E3E3E"/>
                <w:lang w:val="en-IN"/>
              </w:rPr>
              <w:t>financial inclusivity</w:t>
            </w:r>
            <w:r w:rsidRPr="00345FDA">
              <w:rPr>
                <w:rFonts w:asciiTheme="majorHAnsi" w:hAnsiTheme="majorHAnsi" w:cs="Times New Roman"/>
                <w:color w:val="3E3E3E"/>
                <w:lang w:val="en-IN"/>
              </w:rPr>
              <w:t xml:space="preserve"> and well-informed decision-making.</w:t>
            </w:r>
          </w:p>
          <w:p w14:paraId="6744AB18" w14:textId="22A7B383" w:rsidR="000102CE" w:rsidRPr="008D70E8" w:rsidRDefault="000102CE" w:rsidP="00715AEE">
            <w:pPr>
              <w:tabs>
                <w:tab w:val="left" w:pos="2205"/>
              </w:tabs>
              <w:rPr>
                <w:rFonts w:asciiTheme="majorHAnsi" w:hAnsiTheme="majorHAnsi" w:cs="Calibri Light"/>
                <w:color w:val="3E3E3E"/>
              </w:rPr>
            </w:pPr>
          </w:p>
        </w:tc>
      </w:tr>
      <w:tr w:rsidR="00BB6F58" w:rsidRPr="008D70E8" w14:paraId="4ED29A8C" w14:textId="77777777" w:rsidTr="00ED6E67">
        <w:trPr>
          <w:trHeight w:val="1378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3FE88D53" w14:textId="77777777" w:rsidR="00BB6F58" w:rsidRPr="008D70E8" w:rsidRDefault="00BB6F58" w:rsidP="00ED6E67">
            <w:pPr>
              <w:pStyle w:val="TableParagraph"/>
              <w:spacing w:before="11"/>
              <w:ind w:left="0"/>
              <w:rPr>
                <w:rFonts w:asciiTheme="majorHAnsi" w:hAnsiTheme="majorHAnsi"/>
                <w:b/>
              </w:rPr>
            </w:pPr>
          </w:p>
          <w:p w14:paraId="578282B1" w14:textId="77777777" w:rsidR="00BB6F58" w:rsidRPr="008D70E8" w:rsidRDefault="00BB6F58" w:rsidP="00ED6E67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Role</w:t>
            </w:r>
            <w:r w:rsidRPr="008D70E8">
              <w:rPr>
                <w:rFonts w:asciiTheme="majorHAnsi" w:hAnsiTheme="majorHAnsi"/>
                <w:b/>
                <w:color w:val="3E3E3E"/>
                <w:spacing w:val="-3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</w:rPr>
              <w:t>&amp;</w:t>
            </w:r>
            <w:r w:rsidRPr="008D70E8">
              <w:rPr>
                <w:rFonts w:asciiTheme="majorHAnsi" w:hAnsiTheme="majorHAnsi"/>
                <w:b/>
                <w:color w:val="3E3E3E"/>
                <w:spacing w:val="-3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  <w:spacing w:val="-2"/>
              </w:rPr>
              <w:t>Contribution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057F877F" w14:textId="77777777" w:rsidR="00345FDA" w:rsidRPr="008D70E8" w:rsidRDefault="00345FDA" w:rsidP="00345FDA">
            <w:pPr>
              <w:pStyle w:val="ListParagraph"/>
              <w:widowControl/>
              <w:numPr>
                <w:ilvl w:val="0"/>
                <w:numId w:val="40"/>
              </w:numPr>
              <w:autoSpaceDE/>
              <w:autoSpaceDN/>
              <w:spacing w:before="100" w:beforeAutospacing="1" w:after="100" w:afterAutospacing="1"/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</w:pPr>
            <w:r w:rsidRPr="008D70E8"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  <w:t xml:space="preserve">Designed and implemented </w:t>
            </w:r>
            <w:r w:rsidRPr="008D70E8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  <w:lang w:val="en-IN" w:eastAsia="en-IN"/>
              </w:rPr>
              <w:t>JWT-based authentication</w:t>
            </w:r>
            <w:r w:rsidRPr="008D70E8"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  <w:t xml:space="preserve"> to secure user access and session management</w:t>
            </w:r>
          </w:p>
          <w:p w14:paraId="087DBBAD" w14:textId="631F242B" w:rsidR="00345FDA" w:rsidRPr="008D70E8" w:rsidRDefault="00345FDA" w:rsidP="00345FDA">
            <w:pPr>
              <w:pStyle w:val="ListParagraph"/>
              <w:widowControl/>
              <w:numPr>
                <w:ilvl w:val="0"/>
                <w:numId w:val="40"/>
              </w:numPr>
              <w:autoSpaceDE/>
              <w:autoSpaceDN/>
              <w:spacing w:before="100" w:beforeAutospacing="1" w:after="100" w:afterAutospacing="1"/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</w:pPr>
            <w:r w:rsidRPr="008D70E8"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  <w:t xml:space="preserve">Integrated </w:t>
            </w:r>
            <w:r w:rsidRPr="008D70E8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  <w:lang w:val="en-IN" w:eastAsia="en-IN"/>
              </w:rPr>
              <w:t>MySQL</w:t>
            </w:r>
            <w:r w:rsidRPr="008D70E8"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  <w:t xml:space="preserve"> database for transactional and historical investment data storage</w:t>
            </w:r>
          </w:p>
          <w:p w14:paraId="5A959996" w14:textId="77777777" w:rsidR="00345FDA" w:rsidRPr="008D70E8" w:rsidRDefault="00345FDA" w:rsidP="00345FDA">
            <w:pPr>
              <w:pStyle w:val="ListParagraph"/>
              <w:widowControl/>
              <w:numPr>
                <w:ilvl w:val="0"/>
                <w:numId w:val="40"/>
              </w:numPr>
              <w:autoSpaceDE/>
              <w:autoSpaceDN/>
              <w:spacing w:before="100" w:beforeAutospacing="1" w:after="100" w:afterAutospacing="1"/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</w:pPr>
            <w:r w:rsidRPr="008D70E8"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  <w:t xml:space="preserve">Developed dynamic and responsive UI using </w:t>
            </w:r>
            <w:r w:rsidRPr="008D70E8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  <w:lang w:val="en-IN" w:eastAsia="en-IN"/>
              </w:rPr>
              <w:t>Angular 10+, HTML, and CSS</w:t>
            </w:r>
            <w:r w:rsidRPr="008D70E8"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  <w:t>, ensuring seamless user experiences</w:t>
            </w:r>
          </w:p>
          <w:p w14:paraId="3832031B" w14:textId="77777777" w:rsidR="00345FDA" w:rsidRPr="008D70E8" w:rsidRDefault="00345FDA" w:rsidP="00345FDA">
            <w:pPr>
              <w:pStyle w:val="ListParagraph"/>
              <w:widowControl/>
              <w:numPr>
                <w:ilvl w:val="0"/>
                <w:numId w:val="40"/>
              </w:numPr>
              <w:autoSpaceDE/>
              <w:autoSpaceDN/>
              <w:spacing w:before="100" w:beforeAutospacing="1" w:after="100" w:afterAutospacing="1"/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</w:pPr>
            <w:r w:rsidRPr="008D70E8"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  <w:t xml:space="preserve">Collaborated on </w:t>
            </w:r>
            <w:r w:rsidRPr="008D70E8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  <w:lang w:val="en-IN" w:eastAsia="en-IN"/>
              </w:rPr>
              <w:t>requirement gathering</w:t>
            </w:r>
            <w:r w:rsidRPr="008D70E8"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  <w:t xml:space="preserve">, </w:t>
            </w:r>
            <w:r w:rsidRPr="008D70E8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  <w:lang w:val="en-IN" w:eastAsia="en-IN"/>
              </w:rPr>
              <w:t>architectural decisions</w:t>
            </w:r>
            <w:r w:rsidRPr="008D70E8"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  <w:t>, and sprint planning in an Agile environment</w:t>
            </w:r>
          </w:p>
          <w:p w14:paraId="71AE070F" w14:textId="77777777" w:rsidR="00345FDA" w:rsidRPr="008D70E8" w:rsidRDefault="00345FDA" w:rsidP="00345FDA">
            <w:pPr>
              <w:pStyle w:val="ListParagraph"/>
              <w:widowControl/>
              <w:numPr>
                <w:ilvl w:val="0"/>
                <w:numId w:val="40"/>
              </w:numPr>
              <w:autoSpaceDE/>
              <w:autoSpaceDN/>
              <w:spacing w:before="100" w:beforeAutospacing="1" w:after="100" w:afterAutospacing="1"/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</w:pPr>
            <w:r w:rsidRPr="008D70E8"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  <w:t xml:space="preserve">Conducted unit testing using </w:t>
            </w:r>
            <w:r w:rsidRPr="008D70E8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  <w:lang w:val="en-IN" w:eastAsia="en-IN"/>
              </w:rPr>
              <w:t>JUnit</w:t>
            </w:r>
            <w:r w:rsidRPr="008D70E8"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  <w:t xml:space="preserve"> and assisted with integration testing</w:t>
            </w:r>
          </w:p>
          <w:p w14:paraId="25292699" w14:textId="4E91C390" w:rsidR="00345FDA" w:rsidRDefault="00345FDA" w:rsidP="00345FDA">
            <w:pPr>
              <w:pStyle w:val="ListParagraph"/>
              <w:numPr>
                <w:ilvl w:val="0"/>
                <w:numId w:val="40"/>
              </w:numPr>
              <w:spacing w:before="100" w:beforeAutospacing="1" w:after="100" w:afterAutospacing="1"/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</w:pPr>
            <w:r w:rsidRPr="00345FDA"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  <w:t xml:space="preserve">Developed and maintained the </w:t>
            </w:r>
            <w:r w:rsidRPr="00345FDA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  <w:lang w:val="en-IN" w:eastAsia="en-IN"/>
              </w:rPr>
              <w:t>backend APIs</w:t>
            </w:r>
            <w:r w:rsidRPr="00345FDA"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  <w:t xml:space="preserve"> using </w:t>
            </w:r>
            <w:r w:rsidRPr="00345FDA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  <w:lang w:val="en-IN" w:eastAsia="en-IN"/>
              </w:rPr>
              <w:t>Java</w:t>
            </w:r>
            <w:r w:rsidRPr="00345FDA"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  <w:t xml:space="preserve"> and </w:t>
            </w:r>
            <w:r w:rsidRPr="00345FDA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  <w:lang w:val="en-IN" w:eastAsia="en-IN"/>
              </w:rPr>
              <w:t>Spring Boot</w:t>
            </w:r>
            <w:r w:rsidRPr="00345FDA"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  <w:t>, including RESTful services for investment listings and user transactions</w:t>
            </w:r>
            <w:r w:rsidRPr="008D70E8"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  <w:t>.</w:t>
            </w:r>
          </w:p>
          <w:p w14:paraId="5A035E76" w14:textId="642443B2" w:rsidR="00495E7F" w:rsidRPr="008D70E8" w:rsidRDefault="00495E7F" w:rsidP="00345FDA">
            <w:pPr>
              <w:pStyle w:val="ListParagraph"/>
              <w:numPr>
                <w:ilvl w:val="0"/>
                <w:numId w:val="40"/>
              </w:numPr>
              <w:spacing w:before="100" w:beforeAutospacing="1" w:after="100" w:afterAutospacing="1"/>
              <w:rPr>
                <w:rFonts w:asciiTheme="majorHAnsi" w:eastAsia="Times New Roman" w:hAnsiTheme="majorHAnsi" w:cs="Times New Roman"/>
                <w:sz w:val="24"/>
                <w:szCs w:val="24"/>
                <w:lang w:val="en-IN" w:eastAsia="en-IN"/>
              </w:rPr>
            </w:pPr>
            <w:r w:rsidRPr="00495E7F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 xml:space="preserve">Extended the system with a real-time analytics pipeline using </w:t>
            </w:r>
            <w:r w:rsidRPr="00495E7F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  <w:lang w:eastAsia="en-IN"/>
              </w:rPr>
              <w:t xml:space="preserve">PySpark </w:t>
            </w:r>
            <w:r w:rsidRPr="00495E7F">
              <w:rPr>
                <w:rFonts w:asciiTheme="majorHAnsi" w:eastAsia="Times New Roman" w:hAnsiTheme="majorHAnsi" w:cs="Times New Roman"/>
                <w:sz w:val="24"/>
                <w:szCs w:val="24"/>
                <w:lang w:eastAsia="en-IN"/>
              </w:rPr>
              <w:t>Structured Streaming and Apache Kafka to detect and flag fraudulent credit card transactions during meal purchases. Streaming data from Kafka was processed using rule-based anomaly detection, and flagged events were stored in Delta Lake for alerting and further analysis, enhancing the security and trustworthiness of the platform.</w:t>
            </w:r>
          </w:p>
          <w:p w14:paraId="4BA3326F" w14:textId="06CBB0E2" w:rsidR="000102CE" w:rsidRPr="008D70E8" w:rsidRDefault="000102CE" w:rsidP="00345FDA">
            <w:pPr>
              <w:pStyle w:val="ListParagraph"/>
              <w:widowControl/>
              <w:adjustRightInd w:val="0"/>
              <w:ind w:left="540" w:firstLine="0"/>
              <w:contextualSpacing/>
              <w:rPr>
                <w:rFonts w:asciiTheme="majorHAnsi" w:hAnsiTheme="majorHAnsi" w:cs="Calibri Light"/>
                <w:color w:val="3E3E3E"/>
              </w:rPr>
            </w:pPr>
          </w:p>
        </w:tc>
      </w:tr>
      <w:tr w:rsidR="00BB6F58" w:rsidRPr="008D70E8" w14:paraId="5F84BAFE" w14:textId="77777777" w:rsidTr="00ED6E67">
        <w:trPr>
          <w:trHeight w:val="353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07FDEFB" w14:textId="77777777" w:rsidR="00BB6F58" w:rsidRPr="008D70E8" w:rsidRDefault="00BB6F58" w:rsidP="00ED6E67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Technology</w:t>
            </w:r>
            <w:r w:rsidRPr="008D70E8">
              <w:rPr>
                <w:rFonts w:asciiTheme="majorHAnsi" w:hAnsiTheme="majorHAnsi"/>
                <w:b/>
                <w:color w:val="3E3E3E"/>
                <w:spacing w:val="-7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  <w:spacing w:val="-2"/>
              </w:rPr>
              <w:t>&amp;Tools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4499E8CC" w14:textId="236604A6" w:rsidR="00BB6F58" w:rsidRPr="00495E7F" w:rsidRDefault="00495E7F" w:rsidP="00495E7F">
            <w:pPr>
              <w:pStyle w:val="TableParagraph"/>
              <w:jc w:val="center"/>
              <w:rPr>
                <w:rFonts w:asciiTheme="majorHAnsi" w:hAnsiTheme="majorHAnsi" w:cs="Times New Roman"/>
                <w:color w:val="3E3E3E"/>
              </w:rPr>
            </w:pPr>
            <w:r w:rsidRPr="00495E7F">
              <w:rPr>
                <w:rFonts w:asciiTheme="majorHAnsi" w:hAnsiTheme="majorHAnsi" w:cs="Times New Roman"/>
                <w:color w:val="3E3E3E"/>
              </w:rPr>
              <w:t xml:space="preserve">Angular 10+, HTML, CSS, JWT Authentication, Java, Spring Boot, MySQL, Thunder Client (API Testing), </w:t>
            </w:r>
            <w:r w:rsidRPr="00495E7F">
              <w:rPr>
                <w:rFonts w:asciiTheme="majorHAnsi" w:hAnsiTheme="majorHAnsi" w:cs="Times New Roman"/>
                <w:b/>
                <w:bCs/>
                <w:color w:val="3E3E3E"/>
              </w:rPr>
              <w:t>PySpark</w:t>
            </w:r>
            <w:r w:rsidRPr="00495E7F">
              <w:rPr>
                <w:rFonts w:asciiTheme="majorHAnsi" w:hAnsiTheme="majorHAnsi" w:cs="Times New Roman"/>
                <w:color w:val="3E3E3E"/>
              </w:rPr>
              <w:t>, Apache Kafka, Delta Lake, GitHub</w:t>
            </w:r>
          </w:p>
        </w:tc>
      </w:tr>
    </w:tbl>
    <w:p w14:paraId="02068243" w14:textId="77777777" w:rsidR="00BB6F58" w:rsidRPr="008D70E8" w:rsidRDefault="00BB6F58" w:rsidP="00BB6F58">
      <w:pPr>
        <w:pStyle w:val="BodyText"/>
        <w:rPr>
          <w:rFonts w:asciiTheme="majorHAnsi" w:hAnsiTheme="majorHAnsi"/>
          <w:b/>
        </w:rPr>
      </w:pPr>
    </w:p>
    <w:tbl>
      <w:tblPr>
        <w:tblW w:w="9248" w:type="dxa"/>
        <w:tblInd w:w="147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48"/>
      </w:tblGrid>
      <w:tr w:rsidR="00BB6F58" w:rsidRPr="008D70E8" w14:paraId="33BE53AE" w14:textId="77777777" w:rsidTr="00ED6E67">
        <w:trPr>
          <w:trHeight w:val="445"/>
        </w:trPr>
        <w:tc>
          <w:tcPr>
            <w:tcW w:w="9248" w:type="dxa"/>
            <w:tcBorders>
              <w:top w:val="nil"/>
              <w:bottom w:val="single" w:sz="12" w:space="0" w:color="ADE0EF"/>
            </w:tcBorders>
          </w:tcPr>
          <w:p w14:paraId="4EBFEB9A" w14:textId="77777777" w:rsidR="00BB6F58" w:rsidRPr="008D70E8" w:rsidRDefault="00BB6F58" w:rsidP="00ED6E67">
            <w:pPr>
              <w:pStyle w:val="TableParagraph"/>
              <w:spacing w:before="26"/>
              <w:ind w:left="-5"/>
              <w:rPr>
                <w:rFonts w:asciiTheme="majorHAnsi" w:hAnsiTheme="majorHAnsi"/>
                <w:b/>
                <w:sz w:val="24"/>
              </w:rPr>
            </w:pPr>
          </w:p>
        </w:tc>
      </w:tr>
    </w:tbl>
    <w:p w14:paraId="279D17CC" w14:textId="77777777" w:rsidR="00BB6F58" w:rsidRPr="008D70E8" w:rsidRDefault="00BB6F58" w:rsidP="00BB6F58">
      <w:pPr>
        <w:rPr>
          <w:rFonts w:asciiTheme="majorHAnsi" w:hAnsiTheme="majorHAnsi"/>
          <w:sz w:val="20"/>
        </w:rPr>
        <w:sectPr w:rsidR="00BB6F58" w:rsidRPr="008D70E8" w:rsidSect="00BB6F58">
          <w:headerReference w:type="default" r:id="rId20"/>
          <w:footerReference w:type="even" r:id="rId21"/>
          <w:footerReference w:type="default" r:id="rId22"/>
          <w:footerReference w:type="first" r:id="rId23"/>
          <w:pgSz w:w="10800" w:h="15600"/>
          <w:pgMar w:top="1701" w:right="567" w:bottom="278" w:left="567" w:header="794" w:footer="454" w:gutter="0"/>
          <w:cols w:space="720"/>
          <w:docGrid w:linePitch="299"/>
        </w:sectPr>
      </w:pPr>
    </w:p>
    <w:p w14:paraId="1B8771FF" w14:textId="6BD64554" w:rsidR="00941182" w:rsidRPr="0037027C" w:rsidRDefault="005B6756" w:rsidP="0037027C">
      <w:pPr>
        <w:pStyle w:val="BodyText"/>
        <w:tabs>
          <w:tab w:val="left" w:pos="7250"/>
        </w:tabs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ab/>
      </w:r>
    </w:p>
    <w:tbl>
      <w:tblPr>
        <w:tblW w:w="9811" w:type="dxa"/>
        <w:tblInd w:w="-157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8"/>
        <w:gridCol w:w="4118"/>
        <w:gridCol w:w="1742"/>
        <w:gridCol w:w="1663"/>
      </w:tblGrid>
      <w:tr w:rsidR="00941182" w:rsidRPr="008D70E8" w14:paraId="7650225C" w14:textId="77777777" w:rsidTr="0037027C">
        <w:trPr>
          <w:trHeight w:val="445"/>
        </w:trPr>
        <w:tc>
          <w:tcPr>
            <w:tcW w:w="9811" w:type="dxa"/>
            <w:gridSpan w:val="4"/>
            <w:tcBorders>
              <w:top w:val="nil"/>
              <w:bottom w:val="single" w:sz="12" w:space="0" w:color="ADE0EF"/>
            </w:tcBorders>
          </w:tcPr>
          <w:p w14:paraId="5903FD33" w14:textId="77777777" w:rsidR="00941182" w:rsidRDefault="002213B8">
            <w:pPr>
              <w:pStyle w:val="TableParagraph"/>
              <w:spacing w:before="26"/>
              <w:ind w:left="-5"/>
              <w:rPr>
                <w:rFonts w:asciiTheme="majorHAnsi" w:hAnsiTheme="majorHAnsi"/>
                <w:b/>
                <w:color w:val="2C2D8B"/>
                <w:spacing w:val="-10"/>
                <w:sz w:val="24"/>
              </w:rPr>
            </w:pPr>
            <w:r w:rsidRPr="008D70E8">
              <w:rPr>
                <w:rFonts w:asciiTheme="majorHAnsi" w:hAnsiTheme="majorHAnsi"/>
                <w:b/>
                <w:color w:val="2C2D8B"/>
                <w:sz w:val="24"/>
              </w:rPr>
              <w:t>Project</w:t>
            </w:r>
            <w:r w:rsidRPr="008D70E8">
              <w:rPr>
                <w:rFonts w:asciiTheme="majorHAnsi" w:hAnsiTheme="majorHAnsi"/>
                <w:b/>
                <w:color w:val="2C2D8B"/>
                <w:spacing w:val="-6"/>
                <w:sz w:val="24"/>
              </w:rPr>
              <w:t xml:space="preserve"> </w:t>
            </w:r>
            <w:r w:rsidR="00FE410D" w:rsidRPr="008D70E8">
              <w:rPr>
                <w:rFonts w:asciiTheme="majorHAnsi" w:hAnsiTheme="majorHAnsi"/>
                <w:b/>
                <w:color w:val="2C2D8B"/>
                <w:spacing w:val="-10"/>
                <w:sz w:val="24"/>
              </w:rPr>
              <w:t>3</w:t>
            </w:r>
            <w:r w:rsidR="000102CE" w:rsidRPr="008D70E8">
              <w:rPr>
                <w:rFonts w:asciiTheme="majorHAnsi" w:hAnsiTheme="majorHAnsi"/>
                <w:b/>
                <w:color w:val="2C2D8B"/>
                <w:spacing w:val="-10"/>
                <w:sz w:val="24"/>
              </w:rPr>
              <w:t xml:space="preserve"> – LTI, Mumbai</w:t>
            </w:r>
          </w:p>
          <w:p w14:paraId="362CF8C3" w14:textId="2429C842" w:rsidR="008034E8" w:rsidRPr="008D70E8" w:rsidRDefault="008034E8">
            <w:pPr>
              <w:pStyle w:val="TableParagraph"/>
              <w:spacing w:before="26"/>
              <w:ind w:left="-5"/>
              <w:rPr>
                <w:rFonts w:asciiTheme="majorHAnsi" w:hAnsiTheme="majorHAnsi"/>
                <w:b/>
                <w:sz w:val="24"/>
              </w:rPr>
            </w:pPr>
          </w:p>
        </w:tc>
      </w:tr>
      <w:tr w:rsidR="002317B9" w:rsidRPr="008D70E8" w14:paraId="026AF793" w14:textId="77777777" w:rsidTr="0037027C">
        <w:trPr>
          <w:trHeight w:val="353"/>
        </w:trPr>
        <w:tc>
          <w:tcPr>
            <w:tcW w:w="228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B43153C" w14:textId="77777777" w:rsidR="002317B9" w:rsidRPr="008D70E8" w:rsidRDefault="002317B9" w:rsidP="002317B9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Project</w:t>
            </w:r>
            <w:r w:rsidRPr="008D70E8">
              <w:rPr>
                <w:rFonts w:asciiTheme="majorHAnsi" w:hAnsiTheme="majorHAnsi"/>
                <w:b/>
                <w:color w:val="3E3E3E"/>
                <w:spacing w:val="-9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  <w:spacing w:val="-4"/>
              </w:rPr>
              <w:t>Name</w:t>
            </w:r>
          </w:p>
        </w:tc>
        <w:tc>
          <w:tcPr>
            <w:tcW w:w="411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57929BB4" w14:textId="28DABFCE" w:rsidR="002317B9" w:rsidRPr="008D70E8" w:rsidRDefault="0040654E" w:rsidP="002317B9">
            <w:pPr>
              <w:pStyle w:val="TableParagraph"/>
              <w:rPr>
                <w:rFonts w:asciiTheme="majorHAnsi" w:hAnsiTheme="majorHAnsi" w:cs="Calibri Light"/>
                <w:color w:val="3E3E3E"/>
              </w:rPr>
            </w:pPr>
            <w:r w:rsidRPr="008D70E8">
              <w:rPr>
                <w:rFonts w:asciiTheme="majorHAnsi" w:hAnsiTheme="majorHAnsi" w:cs="Calibri Light"/>
                <w:color w:val="3E3E3E"/>
              </w:rPr>
              <w:t>IPl Bidding(Training Project)</w:t>
            </w:r>
          </w:p>
        </w:tc>
        <w:tc>
          <w:tcPr>
            <w:tcW w:w="1742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2E6C1A70" w14:textId="77777777" w:rsidR="002317B9" w:rsidRPr="008D70E8" w:rsidRDefault="002317B9" w:rsidP="002317B9">
            <w:pPr>
              <w:pStyle w:val="TableParagraph"/>
              <w:rPr>
                <w:rFonts w:asciiTheme="majorHAnsi" w:hAnsiTheme="majorHAnsi"/>
                <w:b/>
                <w:color w:val="3E3E3E"/>
                <w:spacing w:val="-4"/>
              </w:rPr>
            </w:pPr>
            <w:r w:rsidRPr="008D70E8">
              <w:rPr>
                <w:rFonts w:asciiTheme="majorHAnsi" w:hAnsiTheme="majorHAnsi"/>
                <w:b/>
                <w:color w:val="3E3E3E"/>
                <w:spacing w:val="-4"/>
              </w:rPr>
              <w:t>Team Size</w:t>
            </w:r>
          </w:p>
        </w:tc>
        <w:tc>
          <w:tcPr>
            <w:tcW w:w="1663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043F108F" w14:textId="5CB4005A" w:rsidR="002317B9" w:rsidRPr="008D70E8" w:rsidRDefault="0040654E" w:rsidP="002317B9">
            <w:pPr>
              <w:pStyle w:val="TableParagraph"/>
              <w:rPr>
                <w:rFonts w:asciiTheme="majorHAnsi" w:hAnsiTheme="majorHAnsi" w:cs="Calibri Light"/>
              </w:rPr>
            </w:pPr>
            <w:r w:rsidRPr="008D70E8">
              <w:rPr>
                <w:rFonts w:asciiTheme="majorHAnsi" w:hAnsiTheme="majorHAnsi" w:cs="Calibri Light"/>
                <w:color w:val="3E3E3E"/>
              </w:rPr>
              <w:t>Individual</w:t>
            </w:r>
          </w:p>
        </w:tc>
      </w:tr>
      <w:tr w:rsidR="002317B9" w:rsidRPr="008D70E8" w14:paraId="57F1EDAD" w14:textId="77777777" w:rsidTr="0037027C">
        <w:trPr>
          <w:trHeight w:val="321"/>
        </w:trPr>
        <w:tc>
          <w:tcPr>
            <w:tcW w:w="228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5CA869AA" w14:textId="77777777" w:rsidR="002317B9" w:rsidRPr="008D70E8" w:rsidRDefault="002317B9" w:rsidP="002317B9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Start</w:t>
            </w:r>
            <w:r w:rsidRPr="008D70E8">
              <w:rPr>
                <w:rFonts w:asciiTheme="majorHAnsi" w:hAnsiTheme="majorHAnsi"/>
                <w:b/>
                <w:color w:val="3E3E3E"/>
                <w:spacing w:val="-4"/>
              </w:rPr>
              <w:t xml:space="preserve"> Date</w:t>
            </w:r>
          </w:p>
        </w:tc>
        <w:tc>
          <w:tcPr>
            <w:tcW w:w="411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43EA7F7E" w14:textId="3AB5DCAF" w:rsidR="002317B9" w:rsidRPr="008D70E8" w:rsidRDefault="0040654E" w:rsidP="00A908DC">
            <w:pPr>
              <w:pStyle w:val="TableParagraph"/>
              <w:rPr>
                <w:rFonts w:asciiTheme="majorHAnsi" w:hAnsiTheme="majorHAnsi" w:cs="Calibri Light"/>
                <w:color w:val="3E3E3E"/>
              </w:rPr>
            </w:pPr>
            <w:r w:rsidRPr="008D70E8">
              <w:rPr>
                <w:rFonts w:asciiTheme="majorHAnsi" w:hAnsiTheme="majorHAnsi" w:cs="Calibri Light"/>
                <w:color w:val="3E3E3E"/>
              </w:rPr>
              <w:t>Dec 2024</w:t>
            </w:r>
          </w:p>
        </w:tc>
        <w:tc>
          <w:tcPr>
            <w:tcW w:w="1742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1629E25D" w14:textId="77777777" w:rsidR="002317B9" w:rsidRPr="008D70E8" w:rsidRDefault="002317B9" w:rsidP="002317B9">
            <w:pPr>
              <w:pStyle w:val="TableParagraph"/>
              <w:rPr>
                <w:rFonts w:asciiTheme="majorHAnsi" w:hAnsiTheme="majorHAnsi"/>
                <w:b/>
                <w:color w:val="3E3E3E"/>
                <w:spacing w:val="-4"/>
              </w:rPr>
            </w:pPr>
            <w:r w:rsidRPr="008D70E8">
              <w:rPr>
                <w:rFonts w:asciiTheme="majorHAnsi" w:hAnsiTheme="majorHAnsi"/>
                <w:b/>
                <w:color w:val="3E3E3E"/>
                <w:spacing w:val="-4"/>
              </w:rPr>
              <w:t>End Date</w:t>
            </w:r>
          </w:p>
        </w:tc>
        <w:tc>
          <w:tcPr>
            <w:tcW w:w="1663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5FDDB83D" w14:textId="6A7DC81C" w:rsidR="002317B9" w:rsidRPr="008D70E8" w:rsidRDefault="0040654E" w:rsidP="002317B9">
            <w:pPr>
              <w:pStyle w:val="TableParagraph"/>
              <w:rPr>
                <w:rFonts w:asciiTheme="majorHAnsi" w:hAnsiTheme="majorHAnsi" w:cs="Calibri Light"/>
              </w:rPr>
            </w:pPr>
            <w:r w:rsidRPr="008D70E8">
              <w:rPr>
                <w:rFonts w:asciiTheme="majorHAnsi" w:hAnsiTheme="majorHAnsi" w:cs="Calibri Light"/>
              </w:rPr>
              <w:t>Jan 2025</w:t>
            </w:r>
          </w:p>
        </w:tc>
      </w:tr>
      <w:tr w:rsidR="00663D30" w:rsidRPr="008D70E8" w14:paraId="286ABD2C" w14:textId="77777777" w:rsidTr="0037027C">
        <w:trPr>
          <w:trHeight w:val="1014"/>
        </w:trPr>
        <w:tc>
          <w:tcPr>
            <w:tcW w:w="228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737E6CD" w14:textId="77777777" w:rsidR="00663D30" w:rsidRPr="008D70E8" w:rsidRDefault="00663D30" w:rsidP="00663D30">
            <w:pPr>
              <w:pStyle w:val="TableParagraph"/>
              <w:spacing w:before="10"/>
              <w:ind w:left="0"/>
              <w:rPr>
                <w:rFonts w:asciiTheme="majorHAnsi" w:hAnsiTheme="majorHAnsi"/>
                <w:b/>
              </w:rPr>
            </w:pPr>
          </w:p>
          <w:p w14:paraId="369E4853" w14:textId="77777777" w:rsidR="00663D30" w:rsidRPr="008D70E8" w:rsidRDefault="00663D30" w:rsidP="00663D30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Project</w:t>
            </w:r>
            <w:r w:rsidRPr="008D70E8">
              <w:rPr>
                <w:rFonts w:asciiTheme="majorHAnsi" w:hAnsiTheme="majorHAnsi"/>
                <w:b/>
                <w:color w:val="3E3E3E"/>
                <w:spacing w:val="-7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  <w:spacing w:val="-2"/>
              </w:rPr>
              <w:t>Description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316C781B" w14:textId="77777777" w:rsidR="000102CE" w:rsidRPr="008D70E8" w:rsidRDefault="000102CE" w:rsidP="00663D30">
            <w:pPr>
              <w:tabs>
                <w:tab w:val="left" w:pos="2205"/>
              </w:tabs>
              <w:rPr>
                <w:rFonts w:asciiTheme="majorHAnsi" w:hAnsiTheme="majorHAnsi" w:cs="Calibri Light"/>
                <w:color w:val="3E3E3E"/>
              </w:rPr>
            </w:pPr>
          </w:p>
          <w:p w14:paraId="5CA37F24" w14:textId="77777777" w:rsidR="0040654E" w:rsidRPr="0040654E" w:rsidRDefault="0040654E" w:rsidP="004255F8">
            <w:pPr>
              <w:tabs>
                <w:tab w:val="left" w:pos="2205"/>
              </w:tabs>
              <w:jc w:val="center"/>
              <w:rPr>
                <w:rFonts w:asciiTheme="majorHAnsi" w:hAnsiTheme="majorHAnsi" w:cs="Times New Roman"/>
                <w:color w:val="3E3E3E"/>
                <w:lang w:val="en-IN"/>
              </w:rPr>
            </w:pPr>
            <w:r w:rsidRPr="0040654E">
              <w:rPr>
                <w:rFonts w:asciiTheme="majorHAnsi" w:hAnsiTheme="majorHAnsi" w:cs="Times New Roman"/>
                <w:color w:val="3E3E3E"/>
                <w:lang w:val="en-IN"/>
              </w:rPr>
              <w:t xml:space="preserve">The </w:t>
            </w:r>
            <w:r w:rsidRPr="0040654E">
              <w:rPr>
                <w:rFonts w:asciiTheme="majorHAnsi" w:hAnsiTheme="majorHAnsi" w:cs="Times New Roman"/>
                <w:b/>
                <w:bCs/>
                <w:color w:val="3E3E3E"/>
                <w:lang w:val="en-IN"/>
              </w:rPr>
              <w:t>IPL Bidding Application</w:t>
            </w:r>
            <w:r w:rsidRPr="0040654E">
              <w:rPr>
                <w:rFonts w:asciiTheme="majorHAnsi" w:hAnsiTheme="majorHAnsi" w:cs="Times New Roman"/>
                <w:color w:val="3E3E3E"/>
                <w:lang w:val="en-IN"/>
              </w:rPr>
              <w:t xml:space="preserve"> is a dynamic web platform that simulates the Indian Premier League (IPL) player auction and team formation experience. It enables users to create teams, allocate budgets, and bid for players in real-time, mimicking the core mechanics of the IPL auction process. Designed with an intuitive interface and robust backend, the app offers a hands-on experience in strategy, budgeting, and sports analytics.</w:t>
            </w:r>
          </w:p>
          <w:p w14:paraId="714969BF" w14:textId="1F6D85B8" w:rsidR="000102CE" w:rsidRPr="008D70E8" w:rsidRDefault="000102CE" w:rsidP="00663D30">
            <w:pPr>
              <w:tabs>
                <w:tab w:val="left" w:pos="2205"/>
              </w:tabs>
              <w:rPr>
                <w:rFonts w:asciiTheme="majorHAnsi" w:hAnsiTheme="majorHAnsi" w:cs="Calibri Light"/>
                <w:color w:val="3E3E3E"/>
              </w:rPr>
            </w:pPr>
          </w:p>
        </w:tc>
      </w:tr>
      <w:tr w:rsidR="00663D30" w:rsidRPr="008D70E8" w14:paraId="24A1F168" w14:textId="77777777" w:rsidTr="0037027C">
        <w:trPr>
          <w:trHeight w:val="1378"/>
        </w:trPr>
        <w:tc>
          <w:tcPr>
            <w:tcW w:w="228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21E81355" w14:textId="77777777" w:rsidR="00663D30" w:rsidRPr="008D70E8" w:rsidRDefault="00663D30" w:rsidP="00663D30">
            <w:pPr>
              <w:pStyle w:val="TableParagraph"/>
              <w:spacing w:before="11"/>
              <w:ind w:left="0"/>
              <w:rPr>
                <w:rFonts w:asciiTheme="majorHAnsi" w:hAnsiTheme="majorHAnsi"/>
                <w:b/>
              </w:rPr>
            </w:pPr>
          </w:p>
          <w:p w14:paraId="5F3A6F41" w14:textId="77777777" w:rsidR="00663D30" w:rsidRPr="008D70E8" w:rsidRDefault="00663D30" w:rsidP="00663D30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Role</w:t>
            </w:r>
            <w:r w:rsidRPr="008D70E8">
              <w:rPr>
                <w:rFonts w:asciiTheme="majorHAnsi" w:hAnsiTheme="majorHAnsi"/>
                <w:b/>
                <w:color w:val="3E3E3E"/>
                <w:spacing w:val="-3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</w:rPr>
              <w:t>&amp;</w:t>
            </w:r>
            <w:r w:rsidRPr="008D70E8">
              <w:rPr>
                <w:rFonts w:asciiTheme="majorHAnsi" w:hAnsiTheme="majorHAnsi"/>
                <w:b/>
                <w:color w:val="3E3E3E"/>
                <w:spacing w:val="-3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  <w:spacing w:val="-2"/>
              </w:rPr>
              <w:t>Contribution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50501EEA" w14:textId="77777777" w:rsidR="000102CE" w:rsidRPr="008D70E8" w:rsidRDefault="000102CE" w:rsidP="00F85DD1">
            <w:pPr>
              <w:widowControl/>
              <w:adjustRightInd w:val="0"/>
              <w:spacing w:before="60" w:after="60"/>
              <w:contextualSpacing/>
              <w:rPr>
                <w:rFonts w:asciiTheme="majorHAnsi" w:hAnsiTheme="majorHAnsi" w:cs="Calibri Light"/>
                <w:color w:val="3E3E3E"/>
              </w:rPr>
            </w:pPr>
          </w:p>
          <w:p w14:paraId="2A2CA456" w14:textId="77777777" w:rsidR="0040654E" w:rsidRPr="0040654E" w:rsidRDefault="0040654E" w:rsidP="0040654E">
            <w:pPr>
              <w:pStyle w:val="ListParagraph"/>
              <w:ind w:left="720"/>
              <w:rPr>
                <w:rFonts w:asciiTheme="majorHAnsi" w:hAnsiTheme="majorHAnsi" w:cs="Times New Roman"/>
                <w:color w:val="3E3E3E"/>
                <w:lang w:val="en-IN"/>
              </w:rPr>
            </w:pPr>
            <w:r w:rsidRPr="0040654E">
              <w:rPr>
                <w:rFonts w:asciiTheme="majorHAnsi" w:hAnsiTheme="majorHAnsi" w:cs="Times New Roman"/>
                <w:color w:val="3E3E3E"/>
                <w:lang w:val="en-IN"/>
              </w:rPr>
              <w:t>A full-stack web app that simulates IPL auctions, allowing users to bid on players and build teams within budget. Built with Angular, Spring Boot, and MySQL, with JWT-based authentication and deployed on Tomcat.</w:t>
            </w:r>
          </w:p>
          <w:p w14:paraId="0DA94A0B" w14:textId="77777777" w:rsidR="0040654E" w:rsidRPr="0040654E" w:rsidRDefault="0040654E" w:rsidP="0040654E">
            <w:pPr>
              <w:pStyle w:val="ListParagraph"/>
              <w:ind w:left="720"/>
              <w:rPr>
                <w:rFonts w:asciiTheme="majorHAnsi" w:hAnsiTheme="majorHAnsi" w:cs="Times New Roman"/>
                <w:color w:val="3E3E3E"/>
                <w:lang w:val="en-IN"/>
              </w:rPr>
            </w:pPr>
            <w:r w:rsidRPr="0040654E">
              <w:rPr>
                <w:rFonts w:asciiTheme="majorHAnsi" w:hAnsiTheme="majorHAnsi" w:cs="Times New Roman"/>
                <w:color w:val="3E3E3E"/>
                <w:lang w:val="en-IN"/>
              </w:rPr>
              <w:t>I developed backend APIs, secured the app with JWT, designed the UI in Angular, and handled database and deployment tasks.</w:t>
            </w:r>
          </w:p>
          <w:p w14:paraId="10CD0769" w14:textId="73B1F0DD" w:rsidR="000102CE" w:rsidRPr="008D70E8" w:rsidRDefault="000102CE" w:rsidP="0040654E">
            <w:pPr>
              <w:pStyle w:val="ListParagraph"/>
              <w:spacing w:before="100" w:beforeAutospacing="1" w:after="100" w:afterAutospacing="1"/>
              <w:ind w:left="720" w:firstLine="0"/>
              <w:rPr>
                <w:rFonts w:asciiTheme="majorHAnsi" w:hAnsiTheme="majorHAnsi" w:cs="Calibri Light"/>
                <w:color w:val="3E3E3E"/>
              </w:rPr>
            </w:pPr>
          </w:p>
        </w:tc>
      </w:tr>
      <w:tr w:rsidR="00663D30" w:rsidRPr="008D70E8" w14:paraId="0885CFEB" w14:textId="77777777" w:rsidTr="0037027C">
        <w:trPr>
          <w:trHeight w:val="353"/>
        </w:trPr>
        <w:tc>
          <w:tcPr>
            <w:tcW w:w="228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3B6E756" w14:textId="77777777" w:rsidR="00663D30" w:rsidRPr="008D70E8" w:rsidRDefault="00663D30" w:rsidP="00663D30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Technology</w:t>
            </w:r>
            <w:r w:rsidRPr="008D70E8">
              <w:rPr>
                <w:rFonts w:asciiTheme="majorHAnsi" w:hAnsiTheme="majorHAnsi"/>
                <w:b/>
                <w:color w:val="3E3E3E"/>
                <w:spacing w:val="-7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  <w:spacing w:val="-2"/>
              </w:rPr>
              <w:t>&amp;Tools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4AD5D629" w14:textId="0F704C21" w:rsidR="000102CE" w:rsidRPr="008D70E8" w:rsidRDefault="0040654E" w:rsidP="004255F8">
            <w:pPr>
              <w:pStyle w:val="TableParagraph"/>
              <w:jc w:val="center"/>
              <w:rPr>
                <w:rFonts w:asciiTheme="majorHAnsi" w:hAnsiTheme="majorHAnsi" w:cs="Calibri Light"/>
                <w:color w:val="3E3E3E"/>
              </w:rPr>
            </w:pPr>
            <w:r w:rsidRPr="008D70E8">
              <w:rPr>
                <w:rFonts w:asciiTheme="majorHAnsi" w:hAnsiTheme="majorHAnsi" w:cs="Times New Roman"/>
                <w:color w:val="3E3E3E"/>
              </w:rPr>
              <w:t>Angular 10+, HTML, CSS, Java, Spring Boot, MySQL, JWT, JUnit, Maven, Apache Tomcat, RESTful APIs</w:t>
            </w:r>
          </w:p>
        </w:tc>
      </w:tr>
    </w:tbl>
    <w:p w14:paraId="108628DD" w14:textId="77777777" w:rsidR="00941182" w:rsidRPr="008D70E8" w:rsidRDefault="00941182">
      <w:pPr>
        <w:pStyle w:val="BodyText"/>
        <w:rPr>
          <w:rFonts w:asciiTheme="majorHAnsi" w:hAnsiTheme="majorHAnsi"/>
          <w:b/>
        </w:rPr>
      </w:pPr>
    </w:p>
    <w:tbl>
      <w:tblPr>
        <w:tblW w:w="9248" w:type="dxa"/>
        <w:tblInd w:w="147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48"/>
      </w:tblGrid>
      <w:tr w:rsidR="00941182" w:rsidRPr="008D70E8" w14:paraId="2780FF2F" w14:textId="77777777" w:rsidTr="00663D30">
        <w:trPr>
          <w:trHeight w:val="445"/>
        </w:trPr>
        <w:tc>
          <w:tcPr>
            <w:tcW w:w="9248" w:type="dxa"/>
            <w:tcBorders>
              <w:top w:val="nil"/>
              <w:bottom w:val="single" w:sz="12" w:space="0" w:color="ADE0EF"/>
            </w:tcBorders>
          </w:tcPr>
          <w:p w14:paraId="05DA6C7F" w14:textId="77777777" w:rsidR="00941182" w:rsidRPr="008D70E8" w:rsidRDefault="00941182">
            <w:pPr>
              <w:pStyle w:val="TableParagraph"/>
              <w:spacing w:before="26"/>
              <w:ind w:left="-5"/>
              <w:rPr>
                <w:rFonts w:asciiTheme="majorHAnsi" w:hAnsiTheme="majorHAnsi"/>
                <w:b/>
                <w:sz w:val="24"/>
              </w:rPr>
            </w:pPr>
          </w:p>
        </w:tc>
      </w:tr>
    </w:tbl>
    <w:p w14:paraId="106C5E43" w14:textId="77777777" w:rsidR="00941182" w:rsidRPr="008D70E8" w:rsidRDefault="00941182">
      <w:pPr>
        <w:rPr>
          <w:rFonts w:asciiTheme="majorHAnsi" w:hAnsiTheme="majorHAnsi"/>
          <w:sz w:val="20"/>
        </w:rPr>
      </w:pPr>
    </w:p>
    <w:p w14:paraId="5B23B8A8" w14:textId="77777777" w:rsidR="00137BB8" w:rsidRPr="008D70E8" w:rsidRDefault="00137BB8">
      <w:pPr>
        <w:rPr>
          <w:rFonts w:asciiTheme="majorHAnsi" w:hAnsiTheme="majorHAnsi"/>
          <w:sz w:val="20"/>
        </w:rPr>
      </w:pPr>
    </w:p>
    <w:p w14:paraId="54F0A9B9" w14:textId="77777777" w:rsidR="00137BB8" w:rsidRPr="008D70E8" w:rsidRDefault="00137BB8">
      <w:pPr>
        <w:rPr>
          <w:rFonts w:asciiTheme="majorHAnsi" w:hAnsiTheme="majorHAnsi"/>
          <w:sz w:val="20"/>
        </w:rPr>
      </w:pPr>
    </w:p>
    <w:p w14:paraId="74D04516" w14:textId="77777777" w:rsidR="00137BB8" w:rsidRPr="008D70E8" w:rsidRDefault="00137BB8">
      <w:pPr>
        <w:rPr>
          <w:rFonts w:asciiTheme="majorHAnsi" w:hAnsiTheme="majorHAnsi"/>
          <w:sz w:val="20"/>
        </w:rPr>
      </w:pPr>
    </w:p>
    <w:p w14:paraId="50437E65" w14:textId="77777777" w:rsidR="00137BB8" w:rsidRPr="008D70E8" w:rsidRDefault="00137BB8">
      <w:pPr>
        <w:rPr>
          <w:rFonts w:asciiTheme="majorHAnsi" w:hAnsiTheme="majorHAnsi"/>
          <w:sz w:val="20"/>
        </w:rPr>
      </w:pPr>
    </w:p>
    <w:p w14:paraId="7A3884BA" w14:textId="77777777" w:rsidR="00137BB8" w:rsidRPr="008D70E8" w:rsidRDefault="00137BB8">
      <w:pPr>
        <w:rPr>
          <w:rFonts w:asciiTheme="majorHAnsi" w:hAnsiTheme="majorHAnsi"/>
          <w:sz w:val="20"/>
        </w:rPr>
      </w:pPr>
    </w:p>
    <w:p w14:paraId="32E90798" w14:textId="77777777" w:rsidR="00137BB8" w:rsidRDefault="00137BB8">
      <w:pPr>
        <w:rPr>
          <w:rFonts w:asciiTheme="majorHAnsi" w:hAnsiTheme="majorHAnsi"/>
          <w:sz w:val="20"/>
        </w:rPr>
      </w:pPr>
    </w:p>
    <w:p w14:paraId="5E709C93" w14:textId="77777777" w:rsidR="0037027C" w:rsidRDefault="0037027C">
      <w:pPr>
        <w:rPr>
          <w:rFonts w:asciiTheme="majorHAnsi" w:hAnsiTheme="majorHAnsi"/>
          <w:sz w:val="20"/>
        </w:rPr>
      </w:pPr>
    </w:p>
    <w:p w14:paraId="550E4F0B" w14:textId="77777777" w:rsidR="0037027C" w:rsidRPr="008D70E8" w:rsidRDefault="0037027C">
      <w:pPr>
        <w:rPr>
          <w:rFonts w:asciiTheme="majorHAnsi" w:hAnsiTheme="majorHAnsi"/>
          <w:sz w:val="20"/>
        </w:rPr>
      </w:pPr>
    </w:p>
    <w:p w14:paraId="7E07E19C" w14:textId="77777777" w:rsidR="00137BB8" w:rsidRPr="008D70E8" w:rsidRDefault="00137BB8">
      <w:pPr>
        <w:rPr>
          <w:rFonts w:asciiTheme="majorHAnsi" w:hAnsiTheme="majorHAnsi"/>
          <w:sz w:val="20"/>
        </w:rPr>
      </w:pPr>
    </w:p>
    <w:p w14:paraId="7EA7B216" w14:textId="77777777" w:rsidR="00137BB8" w:rsidRPr="008D70E8" w:rsidRDefault="00137BB8">
      <w:pPr>
        <w:rPr>
          <w:rFonts w:asciiTheme="majorHAnsi" w:hAnsiTheme="majorHAnsi"/>
          <w:sz w:val="20"/>
        </w:rPr>
      </w:pPr>
    </w:p>
    <w:p w14:paraId="685CD97E" w14:textId="77777777" w:rsidR="00137BB8" w:rsidRPr="008D70E8" w:rsidRDefault="00137BB8">
      <w:pPr>
        <w:rPr>
          <w:rFonts w:asciiTheme="majorHAnsi" w:hAnsiTheme="majorHAnsi"/>
          <w:sz w:val="20"/>
        </w:rPr>
      </w:pPr>
    </w:p>
    <w:p w14:paraId="14C72351" w14:textId="77777777" w:rsidR="00137BB8" w:rsidRPr="008D70E8" w:rsidRDefault="00137BB8">
      <w:pPr>
        <w:rPr>
          <w:rFonts w:asciiTheme="majorHAnsi" w:hAnsiTheme="majorHAnsi"/>
          <w:sz w:val="20"/>
        </w:rPr>
      </w:pPr>
    </w:p>
    <w:p w14:paraId="030CB406" w14:textId="77777777" w:rsidR="00970BE0" w:rsidRPr="008D70E8" w:rsidRDefault="00970BE0">
      <w:pPr>
        <w:pStyle w:val="BodyText"/>
        <w:rPr>
          <w:rFonts w:asciiTheme="majorHAnsi" w:hAnsiTheme="majorHAnsi"/>
          <w:b/>
        </w:rPr>
      </w:pPr>
    </w:p>
    <w:p w14:paraId="1B25638B" w14:textId="77777777" w:rsidR="0062609C" w:rsidRDefault="0062609C">
      <w:pPr>
        <w:pStyle w:val="BodyText"/>
        <w:rPr>
          <w:rFonts w:asciiTheme="majorHAnsi" w:hAnsiTheme="majorHAnsi"/>
          <w:b/>
        </w:rPr>
      </w:pPr>
    </w:p>
    <w:p w14:paraId="2ECBA0F9" w14:textId="77777777" w:rsidR="008D70E8" w:rsidRPr="008D70E8" w:rsidRDefault="008D70E8">
      <w:pPr>
        <w:pStyle w:val="BodyText"/>
        <w:rPr>
          <w:rFonts w:asciiTheme="majorHAnsi" w:hAnsiTheme="majorHAnsi"/>
          <w:b/>
        </w:rPr>
      </w:pPr>
    </w:p>
    <w:tbl>
      <w:tblPr>
        <w:tblW w:w="9811" w:type="dxa"/>
        <w:tblInd w:w="-157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8"/>
        <w:gridCol w:w="4118"/>
        <w:gridCol w:w="1742"/>
        <w:gridCol w:w="1663"/>
      </w:tblGrid>
      <w:tr w:rsidR="0037027C" w:rsidRPr="008D70E8" w14:paraId="21CA58CE" w14:textId="77777777" w:rsidTr="008E09A1">
        <w:trPr>
          <w:trHeight w:val="445"/>
        </w:trPr>
        <w:tc>
          <w:tcPr>
            <w:tcW w:w="9811" w:type="dxa"/>
            <w:gridSpan w:val="4"/>
            <w:tcBorders>
              <w:top w:val="nil"/>
              <w:bottom w:val="single" w:sz="12" w:space="0" w:color="ADE0EF"/>
            </w:tcBorders>
          </w:tcPr>
          <w:p w14:paraId="190DE614" w14:textId="77777777" w:rsidR="0037027C" w:rsidRDefault="0037027C" w:rsidP="008E09A1">
            <w:pPr>
              <w:pStyle w:val="TableParagraph"/>
              <w:spacing w:before="26"/>
              <w:ind w:left="-5"/>
              <w:rPr>
                <w:rFonts w:asciiTheme="majorHAnsi" w:hAnsiTheme="majorHAnsi"/>
                <w:b/>
                <w:color w:val="2C2D8B"/>
                <w:spacing w:val="-10"/>
                <w:sz w:val="24"/>
              </w:rPr>
            </w:pPr>
            <w:r w:rsidRPr="008D70E8">
              <w:rPr>
                <w:rFonts w:asciiTheme="majorHAnsi" w:hAnsiTheme="majorHAnsi"/>
                <w:b/>
                <w:color w:val="2C2D8B"/>
                <w:sz w:val="24"/>
              </w:rPr>
              <w:lastRenderedPageBreak/>
              <w:t>Project</w:t>
            </w:r>
            <w:r w:rsidRPr="008D70E8">
              <w:rPr>
                <w:rFonts w:asciiTheme="majorHAnsi" w:hAnsiTheme="majorHAnsi"/>
                <w:b/>
                <w:color w:val="2C2D8B"/>
                <w:spacing w:val="-6"/>
                <w:sz w:val="24"/>
              </w:rPr>
              <w:t xml:space="preserve"> </w:t>
            </w:r>
            <w:r>
              <w:rPr>
                <w:rFonts w:asciiTheme="majorHAnsi" w:hAnsiTheme="majorHAnsi"/>
                <w:b/>
                <w:color w:val="2C2D8B"/>
                <w:spacing w:val="-10"/>
                <w:sz w:val="24"/>
              </w:rPr>
              <w:t>4</w:t>
            </w:r>
            <w:r w:rsidRPr="008D70E8">
              <w:rPr>
                <w:rFonts w:asciiTheme="majorHAnsi" w:hAnsiTheme="majorHAnsi"/>
                <w:b/>
                <w:color w:val="2C2D8B"/>
                <w:spacing w:val="-10"/>
                <w:sz w:val="24"/>
              </w:rPr>
              <w:t xml:space="preserve">– </w:t>
            </w:r>
            <w:r>
              <w:rPr>
                <w:rFonts w:asciiTheme="majorHAnsi" w:hAnsiTheme="majorHAnsi"/>
                <w:b/>
                <w:color w:val="2C2D8B"/>
                <w:spacing w:val="-10"/>
                <w:sz w:val="24"/>
              </w:rPr>
              <w:t>Dit</w:t>
            </w:r>
            <w:r w:rsidR="00D5066A">
              <w:rPr>
                <w:rFonts w:asciiTheme="majorHAnsi" w:hAnsiTheme="majorHAnsi"/>
                <w:b/>
                <w:color w:val="2C2D8B"/>
                <w:spacing w:val="-10"/>
                <w:sz w:val="24"/>
              </w:rPr>
              <w:t xml:space="preserve"> University</w:t>
            </w:r>
            <w:r>
              <w:rPr>
                <w:rFonts w:asciiTheme="majorHAnsi" w:hAnsiTheme="majorHAnsi"/>
                <w:b/>
                <w:color w:val="2C2D8B"/>
                <w:spacing w:val="-10"/>
                <w:sz w:val="24"/>
              </w:rPr>
              <w:t>,Dehradun</w:t>
            </w:r>
          </w:p>
          <w:p w14:paraId="3356BE2B" w14:textId="52B295BF" w:rsidR="008034E8" w:rsidRPr="008D70E8" w:rsidRDefault="008034E8" w:rsidP="008E09A1">
            <w:pPr>
              <w:pStyle w:val="TableParagraph"/>
              <w:spacing w:before="26"/>
              <w:ind w:left="-5"/>
              <w:rPr>
                <w:rFonts w:asciiTheme="majorHAnsi" w:hAnsiTheme="majorHAnsi"/>
                <w:b/>
                <w:sz w:val="24"/>
              </w:rPr>
            </w:pPr>
          </w:p>
        </w:tc>
      </w:tr>
      <w:tr w:rsidR="0037027C" w:rsidRPr="008D70E8" w14:paraId="44D5A427" w14:textId="77777777" w:rsidTr="008E09A1">
        <w:trPr>
          <w:trHeight w:val="353"/>
        </w:trPr>
        <w:tc>
          <w:tcPr>
            <w:tcW w:w="228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6ABDA0DD" w14:textId="77777777" w:rsidR="0037027C" w:rsidRPr="008D70E8" w:rsidRDefault="0037027C" w:rsidP="008E09A1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Project</w:t>
            </w:r>
            <w:r w:rsidRPr="008D70E8">
              <w:rPr>
                <w:rFonts w:asciiTheme="majorHAnsi" w:hAnsiTheme="majorHAnsi"/>
                <w:b/>
                <w:color w:val="3E3E3E"/>
                <w:spacing w:val="-9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  <w:spacing w:val="-4"/>
              </w:rPr>
              <w:t>Name</w:t>
            </w:r>
          </w:p>
        </w:tc>
        <w:tc>
          <w:tcPr>
            <w:tcW w:w="411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7D129D0" w14:textId="039C0A65" w:rsidR="0037027C" w:rsidRPr="008D70E8" w:rsidRDefault="0037027C" w:rsidP="008E09A1">
            <w:pPr>
              <w:pStyle w:val="TableParagraph"/>
              <w:rPr>
                <w:rFonts w:asciiTheme="majorHAnsi" w:hAnsiTheme="majorHAnsi" w:cs="Calibri Light"/>
                <w:color w:val="3E3E3E"/>
              </w:rPr>
            </w:pPr>
            <w:r>
              <w:rPr>
                <w:rFonts w:asciiTheme="majorHAnsi" w:hAnsiTheme="majorHAnsi" w:cs="Calibri Light"/>
                <w:color w:val="3E3E3E"/>
              </w:rPr>
              <w:t>Parking Management</w:t>
            </w:r>
          </w:p>
        </w:tc>
        <w:tc>
          <w:tcPr>
            <w:tcW w:w="1742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E3DB6C6" w14:textId="77777777" w:rsidR="0037027C" w:rsidRPr="008D70E8" w:rsidRDefault="0037027C" w:rsidP="008E09A1">
            <w:pPr>
              <w:pStyle w:val="TableParagraph"/>
              <w:rPr>
                <w:rFonts w:asciiTheme="majorHAnsi" w:hAnsiTheme="majorHAnsi"/>
                <w:b/>
                <w:color w:val="3E3E3E"/>
                <w:spacing w:val="-4"/>
              </w:rPr>
            </w:pPr>
            <w:r w:rsidRPr="008D70E8">
              <w:rPr>
                <w:rFonts w:asciiTheme="majorHAnsi" w:hAnsiTheme="majorHAnsi"/>
                <w:b/>
                <w:color w:val="3E3E3E"/>
                <w:spacing w:val="-4"/>
              </w:rPr>
              <w:t>Team Size</w:t>
            </w:r>
          </w:p>
        </w:tc>
        <w:tc>
          <w:tcPr>
            <w:tcW w:w="1663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2099BC33" w14:textId="4DE21BC7" w:rsidR="0037027C" w:rsidRPr="008D70E8" w:rsidRDefault="0037027C" w:rsidP="008E09A1">
            <w:pPr>
              <w:pStyle w:val="TableParagraph"/>
              <w:rPr>
                <w:rFonts w:asciiTheme="majorHAnsi" w:hAnsiTheme="majorHAnsi" w:cs="Calibri Light"/>
              </w:rPr>
            </w:pPr>
            <w:r>
              <w:rPr>
                <w:rFonts w:asciiTheme="majorHAnsi" w:hAnsiTheme="majorHAnsi" w:cs="Calibri Light"/>
                <w:color w:val="3E3E3E"/>
              </w:rPr>
              <w:t>3</w:t>
            </w:r>
          </w:p>
        </w:tc>
      </w:tr>
      <w:tr w:rsidR="0037027C" w:rsidRPr="008D70E8" w14:paraId="46100BBE" w14:textId="77777777" w:rsidTr="008E09A1">
        <w:trPr>
          <w:trHeight w:val="321"/>
        </w:trPr>
        <w:tc>
          <w:tcPr>
            <w:tcW w:w="228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53074BC7" w14:textId="77777777" w:rsidR="0037027C" w:rsidRPr="008D70E8" w:rsidRDefault="0037027C" w:rsidP="008E09A1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Start</w:t>
            </w:r>
            <w:r w:rsidRPr="008D70E8">
              <w:rPr>
                <w:rFonts w:asciiTheme="majorHAnsi" w:hAnsiTheme="majorHAnsi"/>
                <w:b/>
                <w:color w:val="3E3E3E"/>
                <w:spacing w:val="-4"/>
              </w:rPr>
              <w:t xml:space="preserve"> Date</w:t>
            </w:r>
          </w:p>
        </w:tc>
        <w:tc>
          <w:tcPr>
            <w:tcW w:w="411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59F2E270" w14:textId="60C188BA" w:rsidR="0037027C" w:rsidRPr="008D70E8" w:rsidRDefault="0037027C" w:rsidP="008E09A1">
            <w:pPr>
              <w:pStyle w:val="TableParagraph"/>
              <w:rPr>
                <w:rFonts w:asciiTheme="majorHAnsi" w:hAnsiTheme="majorHAnsi" w:cs="Calibri Light"/>
                <w:color w:val="3E3E3E"/>
              </w:rPr>
            </w:pPr>
            <w:r>
              <w:rPr>
                <w:rFonts w:asciiTheme="majorHAnsi" w:hAnsiTheme="majorHAnsi" w:cs="Calibri Light"/>
                <w:color w:val="3E3E3E"/>
              </w:rPr>
              <w:t>Sep 2023</w:t>
            </w:r>
          </w:p>
        </w:tc>
        <w:tc>
          <w:tcPr>
            <w:tcW w:w="1742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55E5D806" w14:textId="77777777" w:rsidR="0037027C" w:rsidRPr="008D70E8" w:rsidRDefault="0037027C" w:rsidP="008E09A1">
            <w:pPr>
              <w:pStyle w:val="TableParagraph"/>
              <w:rPr>
                <w:rFonts w:asciiTheme="majorHAnsi" w:hAnsiTheme="majorHAnsi"/>
                <w:b/>
                <w:color w:val="3E3E3E"/>
                <w:spacing w:val="-4"/>
              </w:rPr>
            </w:pPr>
            <w:r w:rsidRPr="008D70E8">
              <w:rPr>
                <w:rFonts w:asciiTheme="majorHAnsi" w:hAnsiTheme="majorHAnsi"/>
                <w:b/>
                <w:color w:val="3E3E3E"/>
                <w:spacing w:val="-4"/>
              </w:rPr>
              <w:t>End Date</w:t>
            </w:r>
          </w:p>
        </w:tc>
        <w:tc>
          <w:tcPr>
            <w:tcW w:w="1663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6D9D4940" w14:textId="6B31A056" w:rsidR="0037027C" w:rsidRPr="008D70E8" w:rsidRDefault="0037027C" w:rsidP="008E09A1">
            <w:pPr>
              <w:pStyle w:val="TableParagraph"/>
              <w:rPr>
                <w:rFonts w:asciiTheme="majorHAnsi" w:hAnsiTheme="majorHAnsi" w:cs="Calibri Light"/>
              </w:rPr>
            </w:pPr>
            <w:r>
              <w:rPr>
                <w:rFonts w:asciiTheme="majorHAnsi" w:hAnsiTheme="majorHAnsi" w:cs="Calibri Light"/>
              </w:rPr>
              <w:t>Feb 2024</w:t>
            </w:r>
          </w:p>
        </w:tc>
      </w:tr>
      <w:tr w:rsidR="0037027C" w:rsidRPr="008D70E8" w14:paraId="224D4D8A" w14:textId="77777777" w:rsidTr="008E09A1">
        <w:trPr>
          <w:trHeight w:val="1014"/>
        </w:trPr>
        <w:tc>
          <w:tcPr>
            <w:tcW w:w="228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09F5CA6" w14:textId="77777777" w:rsidR="0037027C" w:rsidRPr="008D70E8" w:rsidRDefault="0037027C" w:rsidP="008E09A1">
            <w:pPr>
              <w:pStyle w:val="TableParagraph"/>
              <w:spacing w:before="10"/>
              <w:ind w:left="0"/>
              <w:rPr>
                <w:rFonts w:asciiTheme="majorHAnsi" w:hAnsiTheme="majorHAnsi"/>
                <w:b/>
              </w:rPr>
            </w:pPr>
          </w:p>
          <w:p w14:paraId="2CB24A56" w14:textId="77777777" w:rsidR="0037027C" w:rsidRPr="008D70E8" w:rsidRDefault="0037027C" w:rsidP="008E09A1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Project</w:t>
            </w:r>
            <w:r w:rsidRPr="008D70E8">
              <w:rPr>
                <w:rFonts w:asciiTheme="majorHAnsi" w:hAnsiTheme="majorHAnsi"/>
                <w:b/>
                <w:color w:val="3E3E3E"/>
                <w:spacing w:val="-7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  <w:spacing w:val="-2"/>
              </w:rPr>
              <w:t>Description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2ABF7BF2" w14:textId="77777777" w:rsidR="00D5066A" w:rsidRDefault="00D5066A" w:rsidP="00D5066A">
            <w:pPr>
              <w:tabs>
                <w:tab w:val="left" w:pos="2205"/>
              </w:tabs>
              <w:rPr>
                <w:rFonts w:asciiTheme="majorHAnsi" w:hAnsiTheme="majorHAnsi" w:cs="Calibri Light"/>
                <w:color w:val="3E3E3E"/>
              </w:rPr>
            </w:pPr>
          </w:p>
          <w:p w14:paraId="71FD63EF" w14:textId="0F02BC7F" w:rsidR="0037027C" w:rsidRDefault="00D5066A" w:rsidP="00D5066A">
            <w:pPr>
              <w:tabs>
                <w:tab w:val="left" w:pos="2205"/>
              </w:tabs>
              <w:jc w:val="center"/>
              <w:rPr>
                <w:rFonts w:asciiTheme="majorHAnsi" w:hAnsiTheme="majorHAnsi" w:cs="Calibri Light"/>
                <w:color w:val="3E3E3E"/>
              </w:rPr>
            </w:pPr>
            <w:r w:rsidRPr="00D5066A">
              <w:rPr>
                <w:rFonts w:asciiTheme="majorHAnsi" w:hAnsiTheme="majorHAnsi" w:cs="Calibri Light"/>
                <w:color w:val="3E3E3E"/>
              </w:rPr>
              <w:t>basic web application built to help manage parking spaces more efficiently. Users can check available parking slots, book them using a simple and user-friendly interface. The project focuses on improving parking organization while introducing the fundamentals of web development through interactive features and responsive design.</w:t>
            </w:r>
          </w:p>
          <w:p w14:paraId="257C080B" w14:textId="317DEF49" w:rsidR="00D5066A" w:rsidRPr="008D70E8" w:rsidRDefault="00D5066A" w:rsidP="00D5066A">
            <w:pPr>
              <w:tabs>
                <w:tab w:val="left" w:pos="2205"/>
              </w:tabs>
              <w:rPr>
                <w:rFonts w:asciiTheme="majorHAnsi" w:hAnsiTheme="majorHAnsi" w:cs="Calibri Light"/>
                <w:color w:val="3E3E3E"/>
              </w:rPr>
            </w:pPr>
          </w:p>
        </w:tc>
      </w:tr>
      <w:tr w:rsidR="0037027C" w:rsidRPr="008D70E8" w14:paraId="53D6A3F3" w14:textId="77777777" w:rsidTr="008E09A1">
        <w:trPr>
          <w:trHeight w:val="1378"/>
        </w:trPr>
        <w:tc>
          <w:tcPr>
            <w:tcW w:w="228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AA45BD0" w14:textId="77777777" w:rsidR="0037027C" w:rsidRPr="008D70E8" w:rsidRDefault="0037027C" w:rsidP="008E09A1">
            <w:pPr>
              <w:pStyle w:val="TableParagraph"/>
              <w:spacing w:before="11"/>
              <w:ind w:left="0"/>
              <w:rPr>
                <w:rFonts w:asciiTheme="majorHAnsi" w:hAnsiTheme="majorHAnsi"/>
                <w:b/>
              </w:rPr>
            </w:pPr>
          </w:p>
          <w:p w14:paraId="5E62E246" w14:textId="77777777" w:rsidR="0037027C" w:rsidRPr="008D70E8" w:rsidRDefault="0037027C" w:rsidP="008E09A1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Role</w:t>
            </w:r>
            <w:r w:rsidRPr="008D70E8">
              <w:rPr>
                <w:rFonts w:asciiTheme="majorHAnsi" w:hAnsiTheme="majorHAnsi"/>
                <w:b/>
                <w:color w:val="3E3E3E"/>
                <w:spacing w:val="-3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</w:rPr>
              <w:t>&amp;</w:t>
            </w:r>
            <w:r w:rsidRPr="008D70E8">
              <w:rPr>
                <w:rFonts w:asciiTheme="majorHAnsi" w:hAnsiTheme="majorHAnsi"/>
                <w:b/>
                <w:color w:val="3E3E3E"/>
                <w:spacing w:val="-3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  <w:spacing w:val="-2"/>
              </w:rPr>
              <w:t>Contribution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128F7B9D" w14:textId="77777777" w:rsidR="0037027C" w:rsidRPr="008D70E8" w:rsidRDefault="0037027C" w:rsidP="008E09A1">
            <w:pPr>
              <w:widowControl/>
              <w:adjustRightInd w:val="0"/>
              <w:spacing w:before="60" w:after="60"/>
              <w:contextualSpacing/>
              <w:rPr>
                <w:rFonts w:asciiTheme="majorHAnsi" w:hAnsiTheme="majorHAnsi" w:cs="Calibri Light"/>
                <w:color w:val="3E3E3E"/>
              </w:rPr>
            </w:pPr>
          </w:p>
          <w:p w14:paraId="7CFEECC3" w14:textId="77777777" w:rsidR="00D5066A" w:rsidRPr="00D5066A" w:rsidRDefault="00D5066A" w:rsidP="00D5066A">
            <w:pPr>
              <w:pStyle w:val="ListParagraph"/>
              <w:ind w:left="720"/>
              <w:jc w:val="center"/>
              <w:rPr>
                <w:rFonts w:asciiTheme="majorHAnsi" w:hAnsiTheme="majorHAnsi" w:cs="Calibri Light"/>
                <w:color w:val="3E3E3E"/>
                <w:lang w:val="en-IN"/>
              </w:rPr>
            </w:pPr>
            <w:r w:rsidRPr="00D5066A">
              <w:rPr>
                <w:rFonts w:asciiTheme="majorHAnsi" w:hAnsiTheme="majorHAnsi" w:cs="Calibri Light"/>
                <w:color w:val="3E3E3E"/>
                <w:lang w:val="en-IN"/>
              </w:rPr>
              <w:t xml:space="preserve">I was responsible for designing and developing the user interface using </w:t>
            </w:r>
            <w:r w:rsidRPr="00D5066A">
              <w:rPr>
                <w:rFonts w:asciiTheme="majorHAnsi" w:hAnsiTheme="majorHAnsi" w:cs="Calibri Light"/>
                <w:b/>
                <w:bCs/>
                <w:color w:val="3E3E3E"/>
                <w:lang w:val="en-IN"/>
              </w:rPr>
              <w:t>HTML</w:t>
            </w:r>
            <w:r w:rsidRPr="00D5066A">
              <w:rPr>
                <w:rFonts w:asciiTheme="majorHAnsi" w:hAnsiTheme="majorHAnsi" w:cs="Calibri Light"/>
                <w:color w:val="3E3E3E"/>
                <w:lang w:val="en-IN"/>
              </w:rPr>
              <w:t xml:space="preserve"> and </w:t>
            </w:r>
            <w:r w:rsidRPr="00D5066A">
              <w:rPr>
                <w:rFonts w:asciiTheme="majorHAnsi" w:hAnsiTheme="majorHAnsi" w:cs="Calibri Light"/>
                <w:b/>
                <w:bCs/>
                <w:color w:val="3E3E3E"/>
                <w:lang w:val="en-IN"/>
              </w:rPr>
              <w:t>CSS</w:t>
            </w:r>
            <w:r w:rsidRPr="00D5066A">
              <w:rPr>
                <w:rFonts w:asciiTheme="majorHAnsi" w:hAnsiTheme="majorHAnsi" w:cs="Calibri Light"/>
                <w:color w:val="3E3E3E"/>
                <w:lang w:val="en-IN"/>
              </w:rPr>
              <w:t xml:space="preserve">, ensuring the layout was clean, accessible, and responsive. I implemented dynamic features with </w:t>
            </w:r>
            <w:r w:rsidRPr="00D5066A">
              <w:rPr>
                <w:rFonts w:asciiTheme="majorHAnsi" w:hAnsiTheme="majorHAnsi" w:cs="Calibri Light"/>
                <w:b/>
                <w:bCs/>
                <w:color w:val="3E3E3E"/>
                <w:lang w:val="en-IN"/>
              </w:rPr>
              <w:t>JavaScript</w:t>
            </w:r>
            <w:r w:rsidRPr="00D5066A">
              <w:rPr>
                <w:rFonts w:asciiTheme="majorHAnsi" w:hAnsiTheme="majorHAnsi" w:cs="Calibri Light"/>
                <w:color w:val="3E3E3E"/>
                <w:lang w:val="en-IN"/>
              </w:rPr>
              <w:t>, such as slot availability updates and interactive booking flow. Additionally, I participated in testing functionality and refining the user experience based on peer feedback, helping make the system easy to navigate and visually appealing.</w:t>
            </w:r>
          </w:p>
          <w:p w14:paraId="227A95EF" w14:textId="77777777" w:rsidR="0037027C" w:rsidRPr="008D70E8" w:rsidRDefault="0037027C" w:rsidP="00D5066A">
            <w:pPr>
              <w:pStyle w:val="ListParagraph"/>
              <w:ind w:left="720"/>
              <w:rPr>
                <w:rFonts w:asciiTheme="majorHAnsi" w:hAnsiTheme="majorHAnsi" w:cs="Calibri Light"/>
                <w:color w:val="3E3E3E"/>
              </w:rPr>
            </w:pPr>
          </w:p>
        </w:tc>
      </w:tr>
      <w:tr w:rsidR="0037027C" w:rsidRPr="008D70E8" w14:paraId="499BFA87" w14:textId="77777777" w:rsidTr="008E09A1">
        <w:trPr>
          <w:trHeight w:val="353"/>
        </w:trPr>
        <w:tc>
          <w:tcPr>
            <w:tcW w:w="228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6C5C8EF8" w14:textId="77777777" w:rsidR="0037027C" w:rsidRPr="008D70E8" w:rsidRDefault="0037027C" w:rsidP="008E09A1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Technology</w:t>
            </w:r>
            <w:r w:rsidRPr="008D70E8">
              <w:rPr>
                <w:rFonts w:asciiTheme="majorHAnsi" w:hAnsiTheme="majorHAnsi"/>
                <w:b/>
                <w:color w:val="3E3E3E"/>
                <w:spacing w:val="-7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  <w:spacing w:val="-2"/>
              </w:rPr>
              <w:t>&amp;Tools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35E5BD4D" w14:textId="22D7E6CF" w:rsidR="0037027C" w:rsidRPr="008D70E8" w:rsidRDefault="0037027C" w:rsidP="008E09A1">
            <w:pPr>
              <w:pStyle w:val="TableParagraph"/>
              <w:jc w:val="center"/>
              <w:rPr>
                <w:rFonts w:asciiTheme="majorHAnsi" w:hAnsiTheme="majorHAnsi" w:cs="Calibri Light"/>
                <w:color w:val="3E3E3E"/>
              </w:rPr>
            </w:pPr>
            <w:r w:rsidRPr="008D70E8">
              <w:rPr>
                <w:rFonts w:asciiTheme="majorHAnsi" w:hAnsiTheme="majorHAnsi" w:cs="Times New Roman"/>
                <w:color w:val="3E3E3E"/>
              </w:rPr>
              <w:t xml:space="preserve"> HTML CSS, Java</w:t>
            </w:r>
            <w:r>
              <w:rPr>
                <w:rFonts w:asciiTheme="majorHAnsi" w:hAnsiTheme="majorHAnsi" w:cs="Times New Roman"/>
                <w:color w:val="3E3E3E"/>
              </w:rPr>
              <w:t>Script</w:t>
            </w:r>
            <w:r w:rsidR="00D5066A">
              <w:rPr>
                <w:rFonts w:asciiTheme="majorHAnsi" w:hAnsiTheme="majorHAnsi" w:cs="Times New Roman"/>
                <w:color w:val="3E3E3E"/>
              </w:rPr>
              <w:t xml:space="preserve"> and </w:t>
            </w:r>
            <w:r w:rsidRPr="008D70E8">
              <w:rPr>
                <w:rFonts w:asciiTheme="majorHAnsi" w:hAnsiTheme="majorHAnsi" w:cs="Times New Roman"/>
                <w:color w:val="3E3E3E"/>
              </w:rPr>
              <w:t>MySQL</w:t>
            </w:r>
          </w:p>
        </w:tc>
      </w:tr>
    </w:tbl>
    <w:p w14:paraId="6191D9A0" w14:textId="77777777" w:rsidR="0037027C" w:rsidRDefault="0037027C" w:rsidP="008D70E8">
      <w:pPr>
        <w:spacing w:before="12"/>
        <w:rPr>
          <w:rFonts w:asciiTheme="majorHAnsi" w:hAnsiTheme="majorHAnsi"/>
          <w:b/>
          <w:color w:val="2C2D8B"/>
          <w:sz w:val="40"/>
        </w:rPr>
      </w:pPr>
    </w:p>
    <w:p w14:paraId="1AEFD217" w14:textId="77777777" w:rsidR="0037027C" w:rsidRDefault="0037027C" w:rsidP="008D70E8">
      <w:pPr>
        <w:spacing w:before="12"/>
        <w:rPr>
          <w:rFonts w:asciiTheme="majorHAnsi" w:hAnsiTheme="majorHAnsi"/>
          <w:b/>
          <w:color w:val="2C2D8B"/>
          <w:sz w:val="40"/>
        </w:rPr>
      </w:pPr>
    </w:p>
    <w:p w14:paraId="397BFD6E" w14:textId="77777777" w:rsidR="0037027C" w:rsidRDefault="0037027C" w:rsidP="008D70E8">
      <w:pPr>
        <w:spacing w:before="12"/>
        <w:rPr>
          <w:rFonts w:asciiTheme="majorHAnsi" w:hAnsiTheme="majorHAnsi"/>
          <w:b/>
          <w:color w:val="2C2D8B"/>
          <w:sz w:val="40"/>
        </w:rPr>
      </w:pPr>
    </w:p>
    <w:p w14:paraId="3BD6AFB3" w14:textId="77777777" w:rsidR="0037027C" w:rsidRDefault="0037027C" w:rsidP="008D70E8">
      <w:pPr>
        <w:spacing w:before="12"/>
        <w:rPr>
          <w:rFonts w:asciiTheme="majorHAnsi" w:hAnsiTheme="majorHAnsi"/>
          <w:b/>
          <w:color w:val="2C2D8B"/>
          <w:sz w:val="40"/>
        </w:rPr>
      </w:pPr>
    </w:p>
    <w:p w14:paraId="69072C20" w14:textId="77777777" w:rsidR="0037027C" w:rsidRDefault="0037027C" w:rsidP="008D70E8">
      <w:pPr>
        <w:spacing w:before="12"/>
        <w:rPr>
          <w:rFonts w:asciiTheme="majorHAnsi" w:hAnsiTheme="majorHAnsi"/>
          <w:b/>
          <w:color w:val="2C2D8B"/>
          <w:sz w:val="40"/>
        </w:rPr>
      </w:pPr>
    </w:p>
    <w:p w14:paraId="2B10DF9F" w14:textId="77777777" w:rsidR="0037027C" w:rsidRDefault="0037027C" w:rsidP="008D70E8">
      <w:pPr>
        <w:spacing w:before="12"/>
        <w:rPr>
          <w:rFonts w:asciiTheme="majorHAnsi" w:hAnsiTheme="majorHAnsi"/>
          <w:b/>
          <w:color w:val="2C2D8B"/>
          <w:sz w:val="40"/>
        </w:rPr>
      </w:pPr>
    </w:p>
    <w:p w14:paraId="0AD3C5FD" w14:textId="77777777" w:rsidR="0037027C" w:rsidRDefault="0037027C" w:rsidP="008D70E8">
      <w:pPr>
        <w:spacing w:before="12"/>
        <w:rPr>
          <w:rFonts w:asciiTheme="majorHAnsi" w:hAnsiTheme="majorHAnsi"/>
          <w:b/>
          <w:color w:val="2C2D8B"/>
          <w:sz w:val="40"/>
        </w:rPr>
      </w:pPr>
    </w:p>
    <w:p w14:paraId="5474D2C6" w14:textId="77777777" w:rsidR="0037027C" w:rsidRDefault="0037027C" w:rsidP="008D70E8">
      <w:pPr>
        <w:spacing w:before="12"/>
        <w:rPr>
          <w:rFonts w:asciiTheme="majorHAnsi" w:hAnsiTheme="majorHAnsi"/>
          <w:b/>
          <w:color w:val="2C2D8B"/>
          <w:sz w:val="40"/>
        </w:rPr>
      </w:pPr>
    </w:p>
    <w:p w14:paraId="05EF8C50" w14:textId="77777777" w:rsidR="0037027C" w:rsidRDefault="0037027C" w:rsidP="008D70E8">
      <w:pPr>
        <w:spacing w:before="12"/>
        <w:rPr>
          <w:rFonts w:asciiTheme="majorHAnsi" w:hAnsiTheme="majorHAnsi"/>
          <w:b/>
          <w:color w:val="2C2D8B"/>
          <w:sz w:val="40"/>
        </w:rPr>
      </w:pPr>
    </w:p>
    <w:p w14:paraId="12FB2F35" w14:textId="77777777" w:rsidR="0037027C" w:rsidRDefault="0037027C" w:rsidP="008D70E8">
      <w:pPr>
        <w:spacing w:before="12"/>
        <w:rPr>
          <w:rFonts w:asciiTheme="majorHAnsi" w:hAnsiTheme="majorHAnsi"/>
          <w:b/>
          <w:color w:val="2C2D8B"/>
          <w:sz w:val="40"/>
        </w:rPr>
      </w:pPr>
    </w:p>
    <w:p w14:paraId="03AA3EBB" w14:textId="20FB3E4D" w:rsidR="00941182" w:rsidRPr="008D70E8" w:rsidRDefault="002213B8" w:rsidP="008D70E8">
      <w:pPr>
        <w:spacing w:before="12"/>
        <w:rPr>
          <w:rFonts w:asciiTheme="majorHAnsi" w:hAnsiTheme="majorHAnsi"/>
          <w:b/>
          <w:sz w:val="40"/>
        </w:rPr>
      </w:pPr>
      <w:r w:rsidRPr="008D70E8">
        <w:rPr>
          <w:rFonts w:asciiTheme="majorHAnsi" w:hAnsiTheme="majorHAnsi"/>
          <w:b/>
          <w:color w:val="2C2D8B"/>
          <w:sz w:val="40"/>
        </w:rPr>
        <w:lastRenderedPageBreak/>
        <w:t>Educational</w:t>
      </w:r>
      <w:r w:rsidRPr="008D70E8">
        <w:rPr>
          <w:rFonts w:asciiTheme="majorHAnsi" w:hAnsiTheme="majorHAnsi"/>
          <w:b/>
          <w:color w:val="2C2D8B"/>
          <w:spacing w:val="-18"/>
          <w:sz w:val="40"/>
        </w:rPr>
        <w:t xml:space="preserve"> </w:t>
      </w:r>
      <w:r w:rsidRPr="008D70E8">
        <w:rPr>
          <w:rFonts w:asciiTheme="majorHAnsi" w:hAnsiTheme="majorHAnsi"/>
          <w:b/>
          <w:color w:val="2C2D8B"/>
          <w:spacing w:val="-2"/>
          <w:sz w:val="40"/>
        </w:rPr>
        <w:t>Qualification</w:t>
      </w:r>
      <w:r w:rsidR="00F32490" w:rsidRPr="008D70E8">
        <w:rPr>
          <w:rFonts w:asciiTheme="majorHAnsi" w:hAnsiTheme="majorHAnsi"/>
          <w:noProof/>
        </w:rPr>
        <w:drawing>
          <wp:anchor distT="0" distB="0" distL="0" distR="0" simplePos="0" relativeHeight="251660800" behindDoc="1" locked="0" layoutInCell="1" allowOverlap="1" wp14:anchorId="207C9701" wp14:editId="66B9D608">
            <wp:simplePos x="0" y="0"/>
            <wp:positionH relativeFrom="page">
              <wp:posOffset>12110</wp:posOffset>
            </wp:positionH>
            <wp:positionV relativeFrom="page">
              <wp:posOffset>9712386</wp:posOffset>
            </wp:positionV>
            <wp:extent cx="6858000" cy="184484"/>
            <wp:effectExtent l="0" t="0" r="0" b="0"/>
            <wp:wrapNone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5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58"/>
        <w:gridCol w:w="6748"/>
      </w:tblGrid>
      <w:tr w:rsidR="00941182" w:rsidRPr="008D70E8" w14:paraId="55222416" w14:textId="77777777" w:rsidTr="00DD37E5">
        <w:trPr>
          <w:trHeight w:val="445"/>
        </w:trPr>
        <w:tc>
          <w:tcPr>
            <w:tcW w:w="9506" w:type="dxa"/>
            <w:gridSpan w:val="2"/>
            <w:tcBorders>
              <w:top w:val="nil"/>
              <w:bottom w:val="single" w:sz="12" w:space="0" w:color="ADE0EF"/>
            </w:tcBorders>
          </w:tcPr>
          <w:p w14:paraId="3535343F" w14:textId="77777777" w:rsidR="00941182" w:rsidRPr="008D70E8" w:rsidRDefault="00941182">
            <w:pPr>
              <w:pStyle w:val="TableParagraph"/>
              <w:spacing w:before="25"/>
              <w:ind w:left="-5"/>
              <w:rPr>
                <w:rFonts w:asciiTheme="majorHAnsi" w:hAnsiTheme="majorHAnsi"/>
                <w:b/>
                <w:sz w:val="24"/>
              </w:rPr>
            </w:pPr>
          </w:p>
        </w:tc>
      </w:tr>
      <w:tr w:rsidR="00941182" w:rsidRPr="008D70E8" w14:paraId="1B52F871" w14:textId="77777777" w:rsidTr="00DD37E5">
        <w:trPr>
          <w:trHeight w:val="353"/>
        </w:trPr>
        <w:tc>
          <w:tcPr>
            <w:tcW w:w="275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19CF399C" w14:textId="77777777" w:rsidR="00941182" w:rsidRPr="008D70E8" w:rsidRDefault="002213B8">
            <w:pPr>
              <w:pStyle w:val="TableParagraph"/>
              <w:ind w:left="-5"/>
              <w:rPr>
                <w:rFonts w:asciiTheme="majorHAnsi" w:hAnsiTheme="majorHAnsi"/>
                <w:b/>
              </w:rPr>
            </w:pPr>
            <w:r w:rsidRPr="008D70E8">
              <w:rPr>
                <w:rFonts w:asciiTheme="majorHAnsi" w:hAnsiTheme="majorHAnsi"/>
                <w:b/>
                <w:color w:val="3E3E3E"/>
              </w:rPr>
              <w:t>Education</w:t>
            </w:r>
            <w:r w:rsidRPr="008D70E8">
              <w:rPr>
                <w:rFonts w:asciiTheme="majorHAnsi" w:hAnsiTheme="majorHAnsi"/>
                <w:b/>
                <w:color w:val="3E3E3E"/>
                <w:spacing w:val="-5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</w:rPr>
              <w:t>&amp;</w:t>
            </w:r>
            <w:r w:rsidRPr="008D70E8">
              <w:rPr>
                <w:rFonts w:asciiTheme="majorHAnsi" w:hAnsiTheme="majorHAnsi"/>
                <w:b/>
                <w:color w:val="3E3E3E"/>
                <w:spacing w:val="-4"/>
              </w:rPr>
              <w:t xml:space="preserve"> </w:t>
            </w:r>
            <w:r w:rsidRPr="008D70E8">
              <w:rPr>
                <w:rFonts w:asciiTheme="majorHAnsi" w:hAnsiTheme="majorHAnsi"/>
                <w:b/>
                <w:color w:val="3E3E3E"/>
                <w:spacing w:val="-2"/>
              </w:rPr>
              <w:t>Credentials</w:t>
            </w:r>
          </w:p>
        </w:tc>
        <w:tc>
          <w:tcPr>
            <w:tcW w:w="674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490EC705" w14:textId="77777777" w:rsidR="00FA6154" w:rsidRDefault="000102CE" w:rsidP="00FE410D">
            <w:pPr>
              <w:pStyle w:val="TableParagraph"/>
              <w:ind w:left="103"/>
              <w:jc w:val="center"/>
              <w:rPr>
                <w:rFonts w:asciiTheme="majorHAnsi" w:hAnsiTheme="majorHAnsi" w:cs="Calibri Light"/>
                <w:color w:val="3E3E3E"/>
              </w:rPr>
            </w:pPr>
            <w:r w:rsidRPr="008D70E8">
              <w:rPr>
                <w:rFonts w:asciiTheme="majorHAnsi" w:hAnsiTheme="majorHAnsi" w:cs="Calibri Light"/>
                <w:color w:val="3E3E3E"/>
              </w:rPr>
              <w:t xml:space="preserve">Bachelor of Engineering (Computer Engineering) </w:t>
            </w:r>
            <w:r w:rsidR="00FE410D" w:rsidRPr="008D70E8">
              <w:rPr>
                <w:rFonts w:asciiTheme="majorHAnsi" w:hAnsiTheme="majorHAnsi" w:cs="Calibri Light"/>
                <w:color w:val="3E3E3E"/>
              </w:rPr>
              <w:t>Dehradun institute</w:t>
            </w:r>
          </w:p>
          <w:p w14:paraId="3DE1D270" w14:textId="7C2A7C2C" w:rsidR="000102CE" w:rsidRPr="008D70E8" w:rsidRDefault="00FE410D" w:rsidP="00FE410D">
            <w:pPr>
              <w:pStyle w:val="TableParagraph"/>
              <w:ind w:left="103"/>
              <w:jc w:val="center"/>
              <w:rPr>
                <w:rFonts w:asciiTheme="majorHAnsi" w:hAnsiTheme="majorHAnsi" w:cs="Calibri Light"/>
              </w:rPr>
            </w:pPr>
            <w:r w:rsidRPr="008D70E8">
              <w:rPr>
                <w:rFonts w:asciiTheme="majorHAnsi" w:hAnsiTheme="majorHAnsi" w:cs="Calibri Light"/>
                <w:color w:val="3E3E3E"/>
              </w:rPr>
              <w:t>of Technology,Dehradun</w:t>
            </w:r>
            <w:r w:rsidR="000102CE" w:rsidRPr="008D70E8">
              <w:rPr>
                <w:rFonts w:asciiTheme="majorHAnsi" w:hAnsiTheme="majorHAnsi" w:cs="Calibri Light"/>
                <w:color w:val="3E3E3E"/>
              </w:rPr>
              <w:t>.</w:t>
            </w:r>
            <w:r w:rsidR="00FA6154">
              <w:rPr>
                <w:rFonts w:asciiTheme="majorHAnsi" w:hAnsiTheme="majorHAnsi" w:cs="Calibri Light"/>
                <w:color w:val="3E3E3E"/>
              </w:rPr>
              <w:t>(2020-2024)</w:t>
            </w:r>
          </w:p>
        </w:tc>
      </w:tr>
    </w:tbl>
    <w:p w14:paraId="5911D427" w14:textId="77777777" w:rsidR="00941182" w:rsidRPr="008D70E8" w:rsidRDefault="00941182">
      <w:pPr>
        <w:rPr>
          <w:rFonts w:asciiTheme="majorHAnsi" w:hAnsiTheme="majorHAnsi"/>
          <w:sz w:val="20"/>
        </w:rPr>
        <w:sectPr w:rsidR="00941182" w:rsidRPr="008D70E8" w:rsidSect="0021577A">
          <w:headerReference w:type="default" r:id="rId25"/>
          <w:footerReference w:type="even" r:id="rId26"/>
          <w:footerReference w:type="default" r:id="rId27"/>
          <w:footerReference w:type="first" r:id="rId28"/>
          <w:pgSz w:w="10800" w:h="15600"/>
          <w:pgMar w:top="3657" w:right="567" w:bottom="278" w:left="567" w:header="794" w:footer="454" w:gutter="0"/>
          <w:cols w:space="720"/>
          <w:docGrid w:linePitch="299"/>
        </w:sectPr>
      </w:pPr>
    </w:p>
    <w:p w14:paraId="1C04B27D" w14:textId="0D5470FF" w:rsidR="00941182" w:rsidRPr="008D70E8" w:rsidRDefault="00663D30" w:rsidP="00663D30">
      <w:pPr>
        <w:pStyle w:val="BodyText"/>
        <w:rPr>
          <w:rFonts w:asciiTheme="majorHAnsi" w:hAnsiTheme="majorHAnsi"/>
          <w:b/>
        </w:rPr>
      </w:pPr>
      <w:r w:rsidRPr="008D70E8">
        <w:rPr>
          <w:rFonts w:asciiTheme="majorHAnsi" w:hAnsiTheme="majorHAnsi"/>
          <w:noProof/>
        </w:rPr>
        <w:lastRenderedPageBreak/>
        <w:drawing>
          <wp:inline distT="0" distB="0" distL="0" distR="0" wp14:anchorId="0254D47D" wp14:editId="0B688240">
            <wp:extent cx="6251330" cy="9056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055" cy="90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1182" w:rsidRPr="008D70E8">
      <w:headerReference w:type="default" r:id="rId30"/>
      <w:footerReference w:type="even" r:id="rId31"/>
      <w:footerReference w:type="default" r:id="rId32"/>
      <w:footerReference w:type="first" r:id="rId33"/>
      <w:pgSz w:w="10800" w:h="15600"/>
      <w:pgMar w:top="1800" w:right="520" w:bottom="280" w:left="5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4D88E4" w14:textId="77777777" w:rsidR="009A09F6" w:rsidRDefault="009A09F6">
      <w:r>
        <w:separator/>
      </w:r>
    </w:p>
  </w:endnote>
  <w:endnote w:type="continuationSeparator" w:id="0">
    <w:p w14:paraId="1638460D" w14:textId="77777777" w:rsidR="009A09F6" w:rsidRDefault="009A09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-Light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Bold r:id="rId1" w:subsetted="1" w:fontKey="{05536A42-9997-4EB6-BE76-B8CAFE097A4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1F7F2D71-08B8-477A-A1DE-1FC823DB9571}"/>
    <w:embedBold r:id="rId3" w:fontKey="{2600E940-D8F7-4709-B21D-251A0D79FC67}"/>
    <w:embedItalic r:id="rId4" w:fontKey="{1A4F1557-6C39-45F7-A570-6458C305EC09}"/>
    <w:embedBoldItalic r:id="rId5" w:fontKey="{DF10BC85-B4F9-48A1-BC35-535420009B43}"/>
  </w:font>
  <w:font w:name="Bw Modelica LTI Bold">
    <w:altName w:val="Calibri"/>
    <w:charset w:val="4D"/>
    <w:family w:val="auto"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71F83" w14:textId="77777777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1072" behindDoc="0" locked="0" layoutInCell="1" allowOverlap="1" wp14:anchorId="116B8C01" wp14:editId="65E6AF8B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751072939" name="Text Box 2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DAADCB" w14:textId="77777777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6B8C01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alt="C1 - Internal use" style="position:absolute;margin-left:0;margin-top:0;width:34.95pt;height:34.95pt;z-index:25165107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07DAADCB" w14:textId="77777777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7E5A42" w14:textId="77777777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3120" behindDoc="0" locked="0" layoutInCell="1" allowOverlap="1" wp14:anchorId="028BFEE3" wp14:editId="4FBDFBF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434573703" name="Text Box 5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BA9AC1" w14:textId="77777777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8BFEE3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alt="C1 - Internal use" style="position:absolute;margin-left:0;margin-top:0;width:34.95pt;height:34.95pt;z-index:25165312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AwgpOo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43BA9AC1" w14:textId="77777777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B05043" w14:textId="77777777" w:rsidR="00B42552" w:rsidRDefault="00EC1F1B" w:rsidP="00B42552">
    <w:pPr>
      <w:pStyle w:val="Footer"/>
    </w:pPr>
    <w:r>
      <w:t xml:space="preserve">  </w:t>
    </w:r>
    <w:r w:rsidR="00B42552">
      <w:t>LTI</w:t>
    </w:r>
    <w:r w:rsidR="00900540">
      <w:t>M</w:t>
    </w:r>
    <w:r w:rsidR="00B42552">
      <w:t xml:space="preserve"> Confidential</w:t>
    </w:r>
  </w:p>
  <w:p w14:paraId="1C03E99E" w14:textId="77777777" w:rsidR="00941182" w:rsidRPr="00B42552" w:rsidRDefault="00941182">
    <w:pPr>
      <w:pStyle w:val="BodyText"/>
      <w:spacing w:line="14" w:lineRule="auto"/>
      <w:rPr>
        <w:lang w:val="en-IN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EE869" w14:textId="77777777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2096" behindDoc="0" locked="0" layoutInCell="1" allowOverlap="1" wp14:anchorId="46791B96" wp14:editId="2F2431F2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230083630" name="Text Box 4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D69D0F" w14:textId="77777777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791B96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alt="C1 - Internal use" style="position:absolute;margin-left:0;margin-top:0;width:34.95pt;height:34.95pt;z-index:251652096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GGfFtc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03D69D0F" w14:textId="77777777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136AF5" w14:textId="77777777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5168" behindDoc="0" locked="0" layoutInCell="1" allowOverlap="1" wp14:anchorId="1A9CCC56" wp14:editId="0C57B44B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778707206" name="Text Box 8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A713C6" w14:textId="77777777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9CCC56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6" type="#_x0000_t202" alt="C1 - Internal use" style="position:absolute;margin-left:0;margin-top:0;width:34.95pt;height:34.95pt;z-index:25165516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Ete71E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3EA713C6" w14:textId="77777777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6193DC" w14:textId="77777777" w:rsidR="00941182" w:rsidRDefault="002846CE">
    <w:pPr>
      <w:pStyle w:val="BodyText"/>
      <w:spacing w:line="14" w:lineRule="auto"/>
      <w:rPr>
        <w:sz w:val="2"/>
      </w:rPr>
    </w:pPr>
    <w:r>
      <w:rPr>
        <w:noProof/>
        <w:sz w:val="2"/>
      </w:rPr>
      <mc:AlternateContent>
        <mc:Choice Requires="wps">
          <w:drawing>
            <wp:anchor distT="0" distB="0" distL="0" distR="0" simplePos="0" relativeHeight="251656192" behindDoc="0" locked="0" layoutInCell="1" allowOverlap="1" wp14:anchorId="1BAC6BCD" wp14:editId="40B0670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536127557" name="Text Box 9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64F7B4" w14:textId="77777777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AC6BCD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7" type="#_x0000_t202" alt="C1 - Internal use" style="position:absolute;margin-left:0;margin-top:0;width:34.95pt;height:34.95pt;z-index:25165619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CbhXW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7D64F7B4" w14:textId="77777777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7D5A7" w14:textId="77777777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4144" behindDoc="0" locked="0" layoutInCell="1" allowOverlap="1" wp14:anchorId="4A6E0D74" wp14:editId="7B06E9AA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338939422" name="Text Box 7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0DDEA58" w14:textId="77777777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6E0D74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8" type="#_x0000_t202" alt="C1 - Internal use" style="position:absolute;margin-left:0;margin-top:0;width:34.95pt;height:34.95pt;z-index:25165414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" filled="f" stroked="f">
              <v:textbox style="mso-fit-shape-to-text:t" inset="0,0,0,15pt">
                <w:txbxContent>
                  <w:p w14:paraId="30DDEA58" w14:textId="77777777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7D9F36" w14:textId="77777777" w:rsidR="00B42552" w:rsidRDefault="00A910AE">
    <w:pPr>
      <w:pStyle w:val="Footer"/>
    </w:pPr>
    <w:r>
      <w:t xml:space="preserve"> </w:t>
    </w:r>
  </w:p>
  <w:p w14:paraId="6351E216" w14:textId="5BE70380" w:rsidR="00483DF4" w:rsidRDefault="00EC1F1B">
    <w:pPr>
      <w:pStyle w:val="Footer"/>
    </w:pPr>
    <w:r>
      <w:t xml:space="preserve">  LTI</w:t>
    </w:r>
    <w:r w:rsidR="0040326C">
      <w:t>M</w:t>
    </w:r>
    <w:r>
      <w:t xml:space="preserve"> Confidential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028526" w14:textId="77777777" w:rsidR="002846CE" w:rsidRDefault="002846C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0048" behindDoc="0" locked="0" layoutInCell="1" allowOverlap="1" wp14:anchorId="5DE955A4" wp14:editId="5B874ED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252917387" name="Text Box 1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5764CE" w14:textId="77777777" w:rsidR="002846CE" w:rsidRPr="002846CE" w:rsidRDefault="002846CE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E955A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alt="C1 - Internal use" style="position:absolute;margin-left:0;margin-top:0;width:34.95pt;height:34.95pt;z-index:25165004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0E5764CE" w14:textId="77777777" w:rsidR="002846CE" w:rsidRPr="002846CE" w:rsidRDefault="002846CE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BD15E0" w14:textId="77777777" w:rsidR="00FE410D" w:rsidRDefault="00FE410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4384" behindDoc="0" locked="0" layoutInCell="1" allowOverlap="1" wp14:anchorId="2E0C0626" wp14:editId="1E54B35A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324268376" name="Text Box 5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41A787" w14:textId="77777777" w:rsidR="00FE410D" w:rsidRPr="002846CE" w:rsidRDefault="00FE410D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0C062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alt="C1 - Internal use" style="position:absolute;margin-left:0;margin-top:0;width:34.95pt;height:34.95pt;z-index:25166438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2941A787" w14:textId="77777777" w:rsidR="00FE410D" w:rsidRPr="002846CE" w:rsidRDefault="00FE410D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714B7A" w14:textId="77777777" w:rsidR="00FE410D" w:rsidRDefault="00FE410D" w:rsidP="00B42552">
    <w:pPr>
      <w:pStyle w:val="Footer"/>
    </w:pPr>
    <w:r>
      <w:t xml:space="preserve">  LTIM Confidential</w:t>
    </w:r>
  </w:p>
  <w:p w14:paraId="3F69619C" w14:textId="77777777" w:rsidR="00FE410D" w:rsidRPr="00B42552" w:rsidRDefault="00FE410D">
    <w:pPr>
      <w:pStyle w:val="BodyText"/>
      <w:spacing w:line="14" w:lineRule="auto"/>
      <w:rPr>
        <w:lang w:val="en-IN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D92C63" w14:textId="77777777" w:rsidR="00FE410D" w:rsidRDefault="00FE410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5408" behindDoc="0" locked="0" layoutInCell="1" allowOverlap="1" wp14:anchorId="04DB360D" wp14:editId="68B54432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1739776854" name="Text Box 4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8A9669" w14:textId="77777777" w:rsidR="00FE410D" w:rsidRPr="002846CE" w:rsidRDefault="00FE410D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DB360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alt="C1 - Internal use" style="position:absolute;margin-left:0;margin-top:0;width:34.95pt;height:34.95pt;z-index:25166540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" filled="f" stroked="f">
              <v:textbox style="mso-fit-shape-to-text:t" inset="0,0,0,15pt">
                <w:txbxContent>
                  <w:p w14:paraId="4C8A9669" w14:textId="77777777" w:rsidR="00FE410D" w:rsidRPr="002846CE" w:rsidRDefault="00FE410D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92D5BD" w14:textId="77777777" w:rsidR="00BB6F58" w:rsidRDefault="00BB6F5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3EBE65F6" wp14:editId="295A6D4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829576707" name="Text Box 5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8ADB2D5" w14:textId="77777777" w:rsidR="00BB6F58" w:rsidRPr="002846CE" w:rsidRDefault="00BB6F58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BE65F6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alt="C1 - Internal use" style="position:absolute;margin-left:0;margin-top:0;width:34.95pt;height:34.95pt;z-index:25166131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sGRCgIAABw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" filled="f" stroked="f">
              <v:textbox style="mso-fit-shape-to-text:t" inset="0,0,0,15pt">
                <w:txbxContent>
                  <w:p w14:paraId="58ADB2D5" w14:textId="77777777" w:rsidR="00BB6F58" w:rsidRPr="002846CE" w:rsidRDefault="00BB6F58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5BA4E3" w14:textId="77777777" w:rsidR="00BB6F58" w:rsidRDefault="00BB6F58" w:rsidP="00B42552">
    <w:pPr>
      <w:pStyle w:val="Footer"/>
    </w:pPr>
    <w:r>
      <w:t xml:space="preserve">  LTI</w:t>
    </w:r>
    <w:r w:rsidR="00900540">
      <w:t>M</w:t>
    </w:r>
    <w:r>
      <w:t xml:space="preserve"> Confidential</w:t>
    </w:r>
  </w:p>
  <w:p w14:paraId="23D15755" w14:textId="77777777" w:rsidR="00BB6F58" w:rsidRPr="00B42552" w:rsidRDefault="00BB6F58">
    <w:pPr>
      <w:pStyle w:val="BodyText"/>
      <w:spacing w:line="14" w:lineRule="auto"/>
      <w:rPr>
        <w:lang w:val="en-IN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D7F97A" w14:textId="77777777" w:rsidR="00BB6F58" w:rsidRDefault="00BB6F5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D200223" wp14:editId="1FFEA00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5715" b="0"/>
              <wp:wrapNone/>
              <wp:docPr id="228435097" name="Text Box 4" descr="C1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B6FBCDC" w14:textId="77777777" w:rsidR="00BB6F58" w:rsidRPr="002846CE" w:rsidRDefault="00BB6F58" w:rsidP="002846CE">
                          <w:pPr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</w:pPr>
                          <w:r w:rsidRPr="002846CE">
                            <w:rPr>
                              <w:rFonts w:ascii="Arial" w:eastAsia="Arial" w:hAnsi="Arial" w:cs="Arial"/>
                              <w:noProof/>
                              <w:color w:val="008000"/>
                              <w:sz w:val="18"/>
                              <w:szCs w:val="18"/>
                            </w:rPr>
                            <w:t>C1 -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200223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alt="C1 - Internal use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vhc6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4B6FBCDC" w14:textId="77777777" w:rsidR="00BB6F58" w:rsidRPr="002846CE" w:rsidRDefault="00BB6F58" w:rsidP="002846CE">
                    <w:pPr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</w:pPr>
                    <w:r w:rsidRPr="002846CE">
                      <w:rPr>
                        <w:rFonts w:ascii="Arial" w:eastAsia="Arial" w:hAnsi="Arial" w:cs="Arial"/>
                        <w:noProof/>
                        <w:color w:val="008000"/>
                        <w:sz w:val="18"/>
                        <w:szCs w:val="18"/>
                      </w:rPr>
                      <w:t>C1 -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3205BC" w14:textId="77777777" w:rsidR="009A09F6" w:rsidRDefault="009A09F6">
      <w:r>
        <w:separator/>
      </w:r>
    </w:p>
  </w:footnote>
  <w:footnote w:type="continuationSeparator" w:id="0">
    <w:p w14:paraId="66081491" w14:textId="77777777" w:rsidR="009A09F6" w:rsidRDefault="009A09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A15D91" w14:textId="27DD970B" w:rsidR="006742A0" w:rsidRDefault="006742A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AF83DC2" wp14:editId="20664798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4109085" cy="1017905"/>
              <wp:effectExtent l="0" t="0" r="5715" b="0"/>
              <wp:wrapNone/>
              <wp:docPr id="1975755280" name="Group 197575528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9085" cy="1017905"/>
                        <a:chOff x="0" y="0"/>
                        <a:chExt cx="7768590" cy="1703705"/>
                      </a:xfrm>
                    </wpg:grpSpPr>
                    <wps:wsp>
                      <wps:cNvPr id="132488650" name="Freeform 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70273" cy="1703705"/>
                        </a:xfrm>
                        <a:custGeom>
                          <a:avLst/>
                          <a:gdLst>
                            <a:gd name="T0" fmla="*/ 7201 w 7202"/>
                            <a:gd name="T1" fmla="*/ 0 h 2684"/>
                            <a:gd name="T2" fmla="*/ 0 w 7202"/>
                            <a:gd name="T3" fmla="*/ 1 h 2684"/>
                            <a:gd name="T4" fmla="*/ 0 w 7202"/>
                            <a:gd name="T5" fmla="*/ 1212 h 2684"/>
                            <a:gd name="T6" fmla="*/ 4159 w 7202"/>
                            <a:gd name="T7" fmla="*/ 2684 h 2684"/>
                            <a:gd name="T8" fmla="*/ 7201 w 7202"/>
                            <a:gd name="T9" fmla="*/ 0 h 2684"/>
                            <a:gd name="connsiteX0" fmla="*/ 9999 w 9999"/>
                            <a:gd name="connsiteY0" fmla="*/ 0 h 10000"/>
                            <a:gd name="connsiteX1" fmla="*/ 0 w 9999"/>
                            <a:gd name="connsiteY1" fmla="*/ 4 h 10000"/>
                            <a:gd name="connsiteX2" fmla="*/ 0 w 9999"/>
                            <a:gd name="connsiteY2" fmla="*/ 1510 h 10000"/>
                            <a:gd name="connsiteX3" fmla="*/ 5775 w 9999"/>
                            <a:gd name="connsiteY3" fmla="*/ 10000 h 10000"/>
                            <a:gd name="connsiteX4" fmla="*/ 9999 w 9999"/>
                            <a:gd name="connsiteY4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999" h="10000">
                              <a:moveTo>
                                <a:pt x="9999" y="0"/>
                              </a:moveTo>
                              <a:lnTo>
                                <a:pt x="0" y="4"/>
                              </a:lnTo>
                              <a:lnTo>
                                <a:pt x="0" y="1510"/>
                              </a:lnTo>
                              <a:lnTo>
                                <a:pt x="5775" y="10000"/>
                              </a:lnTo>
                              <a:lnTo>
                                <a:pt x="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CCF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844687168" name="Group 16"/>
                      <wpg:cNvGrpSpPr>
                        <a:grpSpLocks/>
                      </wpg:cNvGrpSpPr>
                      <wpg:grpSpPr bwMode="auto">
                        <a:xfrm>
                          <a:off x="3409950" y="0"/>
                          <a:ext cx="4358640" cy="1021715"/>
                          <a:chOff x="5373" y="1"/>
                          <a:chExt cx="6867" cy="1610"/>
                        </a:xfrm>
                      </wpg:grpSpPr>
                      <wps:wsp>
                        <wps:cNvPr id="1609050305" name="Freeform 17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1828 w 6867"/>
                              <a:gd name="T1" fmla="*/ 0 h 1610"/>
                              <a:gd name="T2" fmla="*/ 0 w 6867"/>
                              <a:gd name="T3" fmla="*/ 1609 h 1610"/>
                              <a:gd name="T4" fmla="*/ 6817 w 6867"/>
                              <a:gd name="T5" fmla="*/ 22 h 1610"/>
                              <a:gd name="T6" fmla="*/ 6866 w 6867"/>
                              <a:gd name="T7" fmla="*/ 2 h 1610"/>
                              <a:gd name="T8" fmla="*/ 6866 w 6867"/>
                              <a:gd name="T9" fmla="*/ 2 h 1610"/>
                              <a:gd name="T10" fmla="*/ 6045 w 6867"/>
                              <a:gd name="T11" fmla="*/ 2 h 1610"/>
                              <a:gd name="T12" fmla="*/ 1828 w 6867"/>
                              <a:gd name="T13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1828" y="0"/>
                                </a:moveTo>
                                <a:lnTo>
                                  <a:pt x="0" y="1609"/>
                                </a:lnTo>
                                <a:lnTo>
                                  <a:pt x="6817" y="2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2"/>
                                </a:lnTo>
                                <a:lnTo>
                                  <a:pt x="6045" y="2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573773" name="Freeform 18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6866 w 6867"/>
                              <a:gd name="T1" fmla="*/ 0 h 1610"/>
                              <a:gd name="T2" fmla="*/ 6045 w 6867"/>
                              <a:gd name="T3" fmla="*/ 2 h 1610"/>
                              <a:gd name="T4" fmla="*/ 6866 w 6867"/>
                              <a:gd name="T5" fmla="*/ 2 h 1610"/>
                              <a:gd name="T6" fmla="*/ 6866 w 6867"/>
                              <a:gd name="T7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6866" y="0"/>
                                </a:moveTo>
                                <a:lnTo>
                                  <a:pt x="6045" y="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E4E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62294327" name="Freeform 19"/>
                      <wps:cNvSpPr>
                        <a:spLocks/>
                      </wps:cNvSpPr>
                      <wps:spPr bwMode="auto">
                        <a:xfrm>
                          <a:off x="2638425" y="752475"/>
                          <a:ext cx="1918335" cy="948055"/>
                        </a:xfrm>
                        <a:custGeom>
                          <a:avLst/>
                          <a:gdLst>
                            <a:gd name="T0" fmla="*/ 3022 w 3023"/>
                            <a:gd name="T1" fmla="*/ 0 h 1494"/>
                            <a:gd name="T2" fmla="*/ 1213 w 3023"/>
                            <a:gd name="T3" fmla="*/ 419 h 1494"/>
                            <a:gd name="T4" fmla="*/ 0 w 3023"/>
                            <a:gd name="T5" fmla="*/ 1493 h 1494"/>
                            <a:gd name="T6" fmla="*/ 3022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3022" y="0"/>
                              </a:moveTo>
                              <a:lnTo>
                                <a:pt x="1213" y="419"/>
                              </a:lnTo>
                              <a:lnTo>
                                <a:pt x="0" y="1493"/>
                              </a:lnTo>
                              <a:lnTo>
                                <a:pt x="30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B945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2756128" name="Freeform 20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2118733" cy="1703148"/>
                        </a:xfrm>
                        <a:custGeom>
                          <a:avLst/>
                          <a:gdLst>
                            <a:gd name="T0" fmla="*/ 3337 w 3338"/>
                            <a:gd name="T1" fmla="*/ 0 h 2683"/>
                            <a:gd name="T2" fmla="*/ 3042 w 3338"/>
                            <a:gd name="T3" fmla="*/ 0 h 2683"/>
                            <a:gd name="T4" fmla="*/ 1218 w 3338"/>
                            <a:gd name="T5" fmla="*/ 1607 h 2683"/>
                            <a:gd name="T6" fmla="*/ 1213 w 3338"/>
                            <a:gd name="T7" fmla="*/ 1609 h 2683"/>
                            <a:gd name="T8" fmla="*/ 1069 w 3338"/>
                            <a:gd name="T9" fmla="*/ 1739 h 2683"/>
                            <a:gd name="T10" fmla="*/ 0 w 3338"/>
                            <a:gd name="T11" fmla="*/ 2682 h 2683"/>
                            <a:gd name="T12" fmla="*/ 1229 w 3338"/>
                            <a:gd name="T13" fmla="*/ 1694 h 2683"/>
                            <a:gd name="T14" fmla="*/ 3022 w 3338"/>
                            <a:gd name="T15" fmla="*/ 1189 h 2683"/>
                            <a:gd name="T16" fmla="*/ 1385 w 3338"/>
                            <a:gd name="T17" fmla="*/ 1569 h 2683"/>
                            <a:gd name="T18" fmla="*/ 3337 w 3338"/>
                            <a:gd name="T19" fmla="*/ 0 h 26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38" h="2683">
                              <a:moveTo>
                                <a:pt x="3337" y="0"/>
                              </a:moveTo>
                              <a:lnTo>
                                <a:pt x="3042" y="0"/>
                              </a:lnTo>
                              <a:lnTo>
                                <a:pt x="1218" y="1607"/>
                              </a:lnTo>
                              <a:lnTo>
                                <a:pt x="1213" y="1609"/>
                              </a:lnTo>
                              <a:lnTo>
                                <a:pt x="1069" y="1739"/>
                              </a:lnTo>
                              <a:lnTo>
                                <a:pt x="0" y="2682"/>
                              </a:lnTo>
                              <a:lnTo>
                                <a:pt x="1229" y="1694"/>
                              </a:lnTo>
                              <a:lnTo>
                                <a:pt x="3022" y="1189"/>
                              </a:lnTo>
                              <a:lnTo>
                                <a:pt x="1385" y="1569"/>
                              </a:lnTo>
                              <a:lnTo>
                                <a:pt x="3337" y="0"/>
                              </a:lnTo>
                            </a:path>
                          </a:pathLst>
                        </a:custGeom>
                        <a:solidFill>
                          <a:srgbClr val="2C2D8B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619E3AD" id="Group 1975755280" o:spid="_x0000_s1026" alt="&quot;&quot;" style="position:absolute;margin-left:0;margin-top:.75pt;width:323.55pt;height:80.15pt;z-index:251798016;mso-position-horizontal-relative:page;mso-position-vertical-relative:page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">
              <v:shape id="Freeform 15" o:spid="_x0000_s1027" style="position:absolute;width:45702;height:17037;visibility:visible;mso-wrap-style:square;v-text-anchor:top" coordsize="999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" path="m9999,l,4,,1510r5775,8490l9999,xe" fillcolor="#53ccf9" stroked="f">
                <v:path arrowok="t" o:connecttype="custom" o:connectlocs="4570273,0;0,681;0,257259;2639597,1703705;4570273,0" o:connectangles="0,0,0,0,0"/>
              </v:shape>
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">
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" path="m1828,l,1609,6817,22,6866,2r,l6045,2,1828,xe" fillcolor="#0070c0" stroked="f">
                  <v:path arrowok="t" o:connecttype="custom" o:connectlocs="1828,0;0,1609;6817,22;6866,2;6866,2;6045,2;1828,0" o:connectangles="0,0,0,0,0,0,0"/>
                </v:shape>
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" path="m6866,l6045,2r821,l6866,xe" fillcolor="#521e4e" stroked="f">
                  <v:path arrowok="t" o:connecttype="custom" o:connectlocs="6866,0;6045,2;6866,2;6866,0" o:connectangles="0,0,0,0"/>
                </v:shape>
              </v:group>
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" path="m3022,l1213,419,,1493,3022,xe" fillcolor="#f7b945" stroked="f">
                <v:path arrowok="t" o:connecttype="custom" o:connectlocs="1917700,0;769745,265887;0,947420;1917700,0" o:connectangles="0,0,0,0"/>
              </v:shape>
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" path="m3337,l3042,,1218,1607r-5,2l1069,1739,,2682,1229,1694,3022,1189,1385,1569,3337,e" fillcolor="#2c2d8b" stroked="f">
                <v:path arrowok="t" o:connecttype="custom" o:connectlocs="2118098,0;1930853,0;773103,1020111;769929,1021381;678528,1103904;0,1702513;780085,1075338;1918158,754768;879103,995989;2118098,0" o:connectangles="0,0,0,0,0,0,0,0,0,0"/>
              </v:shape>
              <w10:wrap anchorx="page" anchory="page"/>
            </v:group>
          </w:pict>
        </mc:Fallback>
      </mc:AlternateContent>
    </w:r>
    <w:r>
      <w:rPr>
        <w:rFonts w:ascii="Calibri"/>
        <w:b/>
        <w:noProof/>
        <w:color w:val="2C2D8B"/>
        <w:sz w:val="40"/>
      </w:rPr>
      <w:drawing>
        <wp:anchor distT="0" distB="0" distL="114300" distR="114300" simplePos="0" relativeHeight="251662336" behindDoc="0" locked="0" layoutInCell="1" allowOverlap="1" wp14:anchorId="1526EE20" wp14:editId="5EC0E5E8">
          <wp:simplePos x="0" y="0"/>
          <wp:positionH relativeFrom="page">
            <wp:align>right</wp:align>
          </wp:positionH>
          <wp:positionV relativeFrom="paragraph">
            <wp:posOffset>-495935</wp:posOffset>
          </wp:positionV>
          <wp:extent cx="6858000" cy="1036320"/>
          <wp:effectExtent l="0" t="0" r="0" b="0"/>
          <wp:wrapNone/>
          <wp:docPr id="1739067303" name="docshape9" descr="Shape, rectangl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docshape9" descr="Shape, rectangle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1036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71FFA7" w14:textId="77777777" w:rsidR="00FE410D" w:rsidRDefault="00FE410D">
    <w:pPr>
      <w:pStyle w:val="BodyText"/>
      <w:spacing w:line="14" w:lineRule="auto"/>
    </w:pPr>
    <w:r>
      <w:rPr>
        <w:noProof/>
        <w:lang w:eastAsia="en-IN"/>
      </w:rPr>
      <w:drawing>
        <wp:anchor distT="0" distB="0" distL="114300" distR="114300" simplePos="0" relativeHeight="251668480" behindDoc="0" locked="0" layoutInCell="1" allowOverlap="1" wp14:anchorId="2D1538DA" wp14:editId="2232C5A9">
          <wp:simplePos x="0" y="0"/>
          <wp:positionH relativeFrom="column">
            <wp:posOffset>4921250</wp:posOffset>
          </wp:positionH>
          <wp:positionV relativeFrom="paragraph">
            <wp:posOffset>-26035</wp:posOffset>
          </wp:positionV>
          <wp:extent cx="1439545" cy="273050"/>
          <wp:effectExtent l="0" t="0" r="8255" b="0"/>
          <wp:wrapNone/>
          <wp:docPr id="1754460941" name="Picture 17544609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954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0D59C4B" wp14:editId="6DD9B00D">
              <wp:simplePos x="0" y="0"/>
              <wp:positionH relativeFrom="page">
                <wp:posOffset>-15875</wp:posOffset>
              </wp:positionH>
              <wp:positionV relativeFrom="page">
                <wp:posOffset>84455</wp:posOffset>
              </wp:positionV>
              <wp:extent cx="4109085" cy="1017905"/>
              <wp:effectExtent l="0" t="0" r="5715" b="0"/>
              <wp:wrapNone/>
              <wp:docPr id="490048085" name="Group 49004808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9085" cy="1017905"/>
                        <a:chOff x="0" y="0"/>
                        <a:chExt cx="7768590" cy="1703705"/>
                      </a:xfrm>
                    </wpg:grpSpPr>
                    <wps:wsp>
                      <wps:cNvPr id="288906602" name="Freeform 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70273" cy="1703705"/>
                        </a:xfrm>
                        <a:custGeom>
                          <a:avLst/>
                          <a:gdLst>
                            <a:gd name="T0" fmla="*/ 7201 w 7202"/>
                            <a:gd name="T1" fmla="*/ 0 h 2684"/>
                            <a:gd name="T2" fmla="*/ 0 w 7202"/>
                            <a:gd name="T3" fmla="*/ 1 h 2684"/>
                            <a:gd name="T4" fmla="*/ 0 w 7202"/>
                            <a:gd name="T5" fmla="*/ 1212 h 2684"/>
                            <a:gd name="T6" fmla="*/ 4159 w 7202"/>
                            <a:gd name="T7" fmla="*/ 2684 h 2684"/>
                            <a:gd name="T8" fmla="*/ 7201 w 7202"/>
                            <a:gd name="T9" fmla="*/ 0 h 2684"/>
                            <a:gd name="connsiteX0" fmla="*/ 9999 w 9999"/>
                            <a:gd name="connsiteY0" fmla="*/ 0 h 10000"/>
                            <a:gd name="connsiteX1" fmla="*/ 0 w 9999"/>
                            <a:gd name="connsiteY1" fmla="*/ 4 h 10000"/>
                            <a:gd name="connsiteX2" fmla="*/ 0 w 9999"/>
                            <a:gd name="connsiteY2" fmla="*/ 1510 h 10000"/>
                            <a:gd name="connsiteX3" fmla="*/ 5775 w 9999"/>
                            <a:gd name="connsiteY3" fmla="*/ 10000 h 10000"/>
                            <a:gd name="connsiteX4" fmla="*/ 9999 w 9999"/>
                            <a:gd name="connsiteY4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999" h="10000">
                              <a:moveTo>
                                <a:pt x="9999" y="0"/>
                              </a:moveTo>
                              <a:lnTo>
                                <a:pt x="0" y="4"/>
                              </a:lnTo>
                              <a:lnTo>
                                <a:pt x="0" y="1510"/>
                              </a:lnTo>
                              <a:lnTo>
                                <a:pt x="5775" y="10000"/>
                              </a:lnTo>
                              <a:lnTo>
                                <a:pt x="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CCF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179320541" name="Group 16"/>
                      <wpg:cNvGrpSpPr>
                        <a:grpSpLocks/>
                      </wpg:cNvGrpSpPr>
                      <wpg:grpSpPr bwMode="auto">
                        <a:xfrm>
                          <a:off x="3409950" y="0"/>
                          <a:ext cx="4358640" cy="1021715"/>
                          <a:chOff x="5373" y="1"/>
                          <a:chExt cx="6867" cy="1610"/>
                        </a:xfrm>
                      </wpg:grpSpPr>
                      <wps:wsp>
                        <wps:cNvPr id="1697827152" name="Freeform 17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1828 w 6867"/>
                              <a:gd name="T1" fmla="*/ 0 h 1610"/>
                              <a:gd name="T2" fmla="*/ 0 w 6867"/>
                              <a:gd name="T3" fmla="*/ 1609 h 1610"/>
                              <a:gd name="T4" fmla="*/ 6817 w 6867"/>
                              <a:gd name="T5" fmla="*/ 22 h 1610"/>
                              <a:gd name="T6" fmla="*/ 6866 w 6867"/>
                              <a:gd name="T7" fmla="*/ 2 h 1610"/>
                              <a:gd name="T8" fmla="*/ 6866 w 6867"/>
                              <a:gd name="T9" fmla="*/ 2 h 1610"/>
                              <a:gd name="T10" fmla="*/ 6045 w 6867"/>
                              <a:gd name="T11" fmla="*/ 2 h 1610"/>
                              <a:gd name="T12" fmla="*/ 1828 w 6867"/>
                              <a:gd name="T13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1828" y="0"/>
                                </a:moveTo>
                                <a:lnTo>
                                  <a:pt x="0" y="1609"/>
                                </a:lnTo>
                                <a:lnTo>
                                  <a:pt x="6817" y="2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2"/>
                                </a:lnTo>
                                <a:lnTo>
                                  <a:pt x="6045" y="2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814052" name="Freeform 18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6866 w 6867"/>
                              <a:gd name="T1" fmla="*/ 0 h 1610"/>
                              <a:gd name="T2" fmla="*/ 6045 w 6867"/>
                              <a:gd name="T3" fmla="*/ 2 h 1610"/>
                              <a:gd name="T4" fmla="*/ 6866 w 6867"/>
                              <a:gd name="T5" fmla="*/ 2 h 1610"/>
                              <a:gd name="T6" fmla="*/ 6866 w 6867"/>
                              <a:gd name="T7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6866" y="0"/>
                                </a:moveTo>
                                <a:lnTo>
                                  <a:pt x="6045" y="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E4E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190488396" name="Freeform 19"/>
                      <wps:cNvSpPr>
                        <a:spLocks/>
                      </wps:cNvSpPr>
                      <wps:spPr bwMode="auto">
                        <a:xfrm>
                          <a:off x="2638425" y="752475"/>
                          <a:ext cx="1918335" cy="948055"/>
                        </a:xfrm>
                        <a:custGeom>
                          <a:avLst/>
                          <a:gdLst>
                            <a:gd name="T0" fmla="*/ 3022 w 3023"/>
                            <a:gd name="T1" fmla="*/ 0 h 1494"/>
                            <a:gd name="T2" fmla="*/ 1213 w 3023"/>
                            <a:gd name="T3" fmla="*/ 419 h 1494"/>
                            <a:gd name="T4" fmla="*/ 0 w 3023"/>
                            <a:gd name="T5" fmla="*/ 1493 h 1494"/>
                            <a:gd name="T6" fmla="*/ 3022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3022" y="0"/>
                              </a:moveTo>
                              <a:lnTo>
                                <a:pt x="1213" y="419"/>
                              </a:lnTo>
                              <a:lnTo>
                                <a:pt x="0" y="1493"/>
                              </a:lnTo>
                              <a:lnTo>
                                <a:pt x="30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B945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2454505" name="Freeform 20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2118733" cy="1703148"/>
                        </a:xfrm>
                        <a:custGeom>
                          <a:avLst/>
                          <a:gdLst>
                            <a:gd name="T0" fmla="*/ 3337 w 3338"/>
                            <a:gd name="T1" fmla="*/ 0 h 2683"/>
                            <a:gd name="T2" fmla="*/ 3042 w 3338"/>
                            <a:gd name="T3" fmla="*/ 0 h 2683"/>
                            <a:gd name="T4" fmla="*/ 1218 w 3338"/>
                            <a:gd name="T5" fmla="*/ 1607 h 2683"/>
                            <a:gd name="T6" fmla="*/ 1213 w 3338"/>
                            <a:gd name="T7" fmla="*/ 1609 h 2683"/>
                            <a:gd name="T8" fmla="*/ 1069 w 3338"/>
                            <a:gd name="T9" fmla="*/ 1739 h 2683"/>
                            <a:gd name="T10" fmla="*/ 0 w 3338"/>
                            <a:gd name="T11" fmla="*/ 2682 h 2683"/>
                            <a:gd name="T12" fmla="*/ 1229 w 3338"/>
                            <a:gd name="T13" fmla="*/ 1694 h 2683"/>
                            <a:gd name="T14" fmla="*/ 3022 w 3338"/>
                            <a:gd name="T15" fmla="*/ 1189 h 2683"/>
                            <a:gd name="T16" fmla="*/ 1385 w 3338"/>
                            <a:gd name="T17" fmla="*/ 1569 h 2683"/>
                            <a:gd name="T18" fmla="*/ 3337 w 3338"/>
                            <a:gd name="T19" fmla="*/ 0 h 26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38" h="2683">
                              <a:moveTo>
                                <a:pt x="3337" y="0"/>
                              </a:moveTo>
                              <a:lnTo>
                                <a:pt x="3042" y="0"/>
                              </a:lnTo>
                              <a:lnTo>
                                <a:pt x="1218" y="1607"/>
                              </a:lnTo>
                              <a:lnTo>
                                <a:pt x="1213" y="1609"/>
                              </a:lnTo>
                              <a:lnTo>
                                <a:pt x="1069" y="1739"/>
                              </a:lnTo>
                              <a:lnTo>
                                <a:pt x="0" y="2682"/>
                              </a:lnTo>
                              <a:lnTo>
                                <a:pt x="1229" y="1694"/>
                              </a:lnTo>
                              <a:lnTo>
                                <a:pt x="3022" y="1189"/>
                              </a:lnTo>
                              <a:lnTo>
                                <a:pt x="1385" y="1569"/>
                              </a:lnTo>
                              <a:lnTo>
                                <a:pt x="3337" y="0"/>
                              </a:lnTo>
                            </a:path>
                          </a:pathLst>
                        </a:custGeom>
                        <a:solidFill>
                          <a:srgbClr val="2C2D8B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607AFC" id="Group 490048085" o:spid="_x0000_s1026" alt="&quot;&quot;" style="position:absolute;margin-left:-1.25pt;margin-top:6.65pt;width:323.55pt;height:80.15pt;z-index:251801088;mso-position-horizontal-relative:page;mso-position-vertical-relative:page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">
              <v:shape id="Freeform 15" o:spid="_x0000_s1027" style="position:absolute;width:45702;height:17037;visibility:visible;mso-wrap-style:square;v-text-anchor:top" coordsize="999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" path="m9999,l,4,,1510r5775,8490l9999,xe" fillcolor="#53ccf9" stroked="f">
                <v:path arrowok="t" o:connecttype="custom" o:connectlocs="4570273,0;0,681;0,257259;2639597,1703705;4570273,0" o:connectangles="0,0,0,0,0"/>
              </v:shape>
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">
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" path="m1828,l,1609,6817,22,6866,2r,l6045,2,1828,xe" fillcolor="#0070c0" stroked="f">
                  <v:path arrowok="t" o:connecttype="custom" o:connectlocs="1828,0;0,1609;6817,22;6866,2;6866,2;6045,2;1828,0" o:connectangles="0,0,0,0,0,0,0"/>
                </v:shape>
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" path="m6866,l6045,2r821,l6866,xe" fillcolor="#521e4e" stroked="f">
                  <v:path arrowok="t" o:connecttype="custom" o:connectlocs="6866,0;6045,2;6866,2;6866,0" o:connectangles="0,0,0,0"/>
                </v:shape>
              </v:group>
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" path="m3022,l1213,419,,1493,3022,xe" fillcolor="#f7b945" stroked="f">
                <v:path arrowok="t" o:connecttype="custom" o:connectlocs="1917700,0;769745,265887;0,947420;1917700,0" o:connectangles="0,0,0,0"/>
              </v:shape>
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" path="m3337,l3042,,1218,1607r-5,2l1069,1739,,2682,1229,1694,3022,1189,1385,1569,3337,e" fillcolor="#2c2d8b" stroked="f">
                <v:path arrowok="t" o:connecttype="custom" o:connectlocs="2118098,0;1930853,0;773103,1020111;769929,1021381;678528,1103904;0,1702513;780085,1075338;1918158,754768;879103,995989;2118098,0" o:connectangles="0,0,0,0,0,0,0,0,0,0"/>
              </v:shape>
              <w10:wrap anchorx="page" anchory="page"/>
            </v:group>
          </w:pict>
        </mc:Fallback>
      </mc:AlternateContent>
    </w:r>
    <w:r>
      <w:rPr>
        <w:rFonts w:ascii="Calibri"/>
        <w:b/>
        <w:noProof/>
        <w:color w:val="2C2D8B"/>
        <w:sz w:val="40"/>
      </w:rPr>
      <w:drawing>
        <wp:anchor distT="0" distB="0" distL="114300" distR="114300" simplePos="0" relativeHeight="251666432" behindDoc="0" locked="0" layoutInCell="1" allowOverlap="1" wp14:anchorId="5343D583" wp14:editId="6C62E6EB">
          <wp:simplePos x="0" y="0"/>
          <wp:positionH relativeFrom="column">
            <wp:posOffset>-381000</wp:posOffset>
          </wp:positionH>
          <wp:positionV relativeFrom="paragraph">
            <wp:posOffset>-415925</wp:posOffset>
          </wp:positionV>
          <wp:extent cx="6858000" cy="1036320"/>
          <wp:effectExtent l="0" t="0" r="0" b="5080"/>
          <wp:wrapNone/>
          <wp:docPr id="1920802250" name="docshape9" descr="Shape, rectangl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docshape9" descr="Shape, rectangle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1036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640CF0" w14:textId="77777777" w:rsidR="00BB6F58" w:rsidRDefault="00BB6F58">
    <w:pPr>
      <w:pStyle w:val="BodyText"/>
      <w:spacing w:line="14" w:lineRule="auto"/>
    </w:pPr>
    <w:r>
      <w:rPr>
        <w:noProof/>
        <w:lang w:eastAsia="en-IN"/>
      </w:rPr>
      <w:drawing>
        <wp:anchor distT="0" distB="0" distL="114300" distR="114300" simplePos="0" relativeHeight="251659264" behindDoc="0" locked="0" layoutInCell="1" allowOverlap="1" wp14:anchorId="70E96FC4" wp14:editId="4671993B">
          <wp:simplePos x="0" y="0"/>
          <wp:positionH relativeFrom="column">
            <wp:posOffset>4921250</wp:posOffset>
          </wp:positionH>
          <wp:positionV relativeFrom="paragraph">
            <wp:posOffset>-26035</wp:posOffset>
          </wp:positionV>
          <wp:extent cx="1439545" cy="273050"/>
          <wp:effectExtent l="0" t="0" r="8255" b="0"/>
          <wp:wrapNone/>
          <wp:docPr id="366406983" name="Picture 3664069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954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F103CFC" wp14:editId="7D004D22">
              <wp:simplePos x="0" y="0"/>
              <wp:positionH relativeFrom="page">
                <wp:posOffset>-15875</wp:posOffset>
              </wp:positionH>
              <wp:positionV relativeFrom="page">
                <wp:posOffset>84455</wp:posOffset>
              </wp:positionV>
              <wp:extent cx="4109085" cy="1017905"/>
              <wp:effectExtent l="0" t="0" r="5715" b="0"/>
              <wp:wrapNone/>
              <wp:docPr id="1434211737" name="Group 1434211737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9085" cy="1017905"/>
                        <a:chOff x="0" y="0"/>
                        <a:chExt cx="7768590" cy="1703705"/>
                      </a:xfrm>
                    </wpg:grpSpPr>
                    <wps:wsp>
                      <wps:cNvPr id="1533377909" name="Freeform 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70273" cy="1703705"/>
                        </a:xfrm>
                        <a:custGeom>
                          <a:avLst/>
                          <a:gdLst>
                            <a:gd name="T0" fmla="*/ 7201 w 7202"/>
                            <a:gd name="T1" fmla="*/ 0 h 2684"/>
                            <a:gd name="T2" fmla="*/ 0 w 7202"/>
                            <a:gd name="T3" fmla="*/ 1 h 2684"/>
                            <a:gd name="T4" fmla="*/ 0 w 7202"/>
                            <a:gd name="T5" fmla="*/ 1212 h 2684"/>
                            <a:gd name="T6" fmla="*/ 4159 w 7202"/>
                            <a:gd name="T7" fmla="*/ 2684 h 2684"/>
                            <a:gd name="T8" fmla="*/ 7201 w 7202"/>
                            <a:gd name="T9" fmla="*/ 0 h 2684"/>
                            <a:gd name="connsiteX0" fmla="*/ 9999 w 9999"/>
                            <a:gd name="connsiteY0" fmla="*/ 0 h 10000"/>
                            <a:gd name="connsiteX1" fmla="*/ 0 w 9999"/>
                            <a:gd name="connsiteY1" fmla="*/ 4 h 10000"/>
                            <a:gd name="connsiteX2" fmla="*/ 0 w 9999"/>
                            <a:gd name="connsiteY2" fmla="*/ 1510 h 10000"/>
                            <a:gd name="connsiteX3" fmla="*/ 5775 w 9999"/>
                            <a:gd name="connsiteY3" fmla="*/ 10000 h 10000"/>
                            <a:gd name="connsiteX4" fmla="*/ 9999 w 9999"/>
                            <a:gd name="connsiteY4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999" h="10000">
                              <a:moveTo>
                                <a:pt x="9999" y="0"/>
                              </a:moveTo>
                              <a:lnTo>
                                <a:pt x="0" y="4"/>
                              </a:lnTo>
                              <a:lnTo>
                                <a:pt x="0" y="1510"/>
                              </a:lnTo>
                              <a:lnTo>
                                <a:pt x="5775" y="10000"/>
                              </a:lnTo>
                              <a:lnTo>
                                <a:pt x="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CCF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362534015" name="Group 16"/>
                      <wpg:cNvGrpSpPr>
                        <a:grpSpLocks/>
                      </wpg:cNvGrpSpPr>
                      <wpg:grpSpPr bwMode="auto">
                        <a:xfrm>
                          <a:off x="3409950" y="0"/>
                          <a:ext cx="4358640" cy="1021715"/>
                          <a:chOff x="5373" y="1"/>
                          <a:chExt cx="6867" cy="1610"/>
                        </a:xfrm>
                      </wpg:grpSpPr>
                      <wps:wsp>
                        <wps:cNvPr id="724652838" name="Freeform 17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1828 w 6867"/>
                              <a:gd name="T1" fmla="*/ 0 h 1610"/>
                              <a:gd name="T2" fmla="*/ 0 w 6867"/>
                              <a:gd name="T3" fmla="*/ 1609 h 1610"/>
                              <a:gd name="T4" fmla="*/ 6817 w 6867"/>
                              <a:gd name="T5" fmla="*/ 22 h 1610"/>
                              <a:gd name="T6" fmla="*/ 6866 w 6867"/>
                              <a:gd name="T7" fmla="*/ 2 h 1610"/>
                              <a:gd name="T8" fmla="*/ 6866 w 6867"/>
                              <a:gd name="T9" fmla="*/ 2 h 1610"/>
                              <a:gd name="T10" fmla="*/ 6045 w 6867"/>
                              <a:gd name="T11" fmla="*/ 2 h 1610"/>
                              <a:gd name="T12" fmla="*/ 1828 w 6867"/>
                              <a:gd name="T13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1828" y="0"/>
                                </a:moveTo>
                                <a:lnTo>
                                  <a:pt x="0" y="1609"/>
                                </a:lnTo>
                                <a:lnTo>
                                  <a:pt x="6817" y="2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2"/>
                                </a:lnTo>
                                <a:lnTo>
                                  <a:pt x="6045" y="2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2970" name="Freeform 18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6866 w 6867"/>
                              <a:gd name="T1" fmla="*/ 0 h 1610"/>
                              <a:gd name="T2" fmla="*/ 6045 w 6867"/>
                              <a:gd name="T3" fmla="*/ 2 h 1610"/>
                              <a:gd name="T4" fmla="*/ 6866 w 6867"/>
                              <a:gd name="T5" fmla="*/ 2 h 1610"/>
                              <a:gd name="T6" fmla="*/ 6866 w 6867"/>
                              <a:gd name="T7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6866" y="0"/>
                                </a:moveTo>
                                <a:lnTo>
                                  <a:pt x="6045" y="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E4E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67741055" name="Freeform 19"/>
                      <wps:cNvSpPr>
                        <a:spLocks/>
                      </wps:cNvSpPr>
                      <wps:spPr bwMode="auto">
                        <a:xfrm>
                          <a:off x="2638425" y="752475"/>
                          <a:ext cx="1918335" cy="948055"/>
                        </a:xfrm>
                        <a:custGeom>
                          <a:avLst/>
                          <a:gdLst>
                            <a:gd name="T0" fmla="*/ 3022 w 3023"/>
                            <a:gd name="T1" fmla="*/ 0 h 1494"/>
                            <a:gd name="T2" fmla="*/ 1213 w 3023"/>
                            <a:gd name="T3" fmla="*/ 419 h 1494"/>
                            <a:gd name="T4" fmla="*/ 0 w 3023"/>
                            <a:gd name="T5" fmla="*/ 1493 h 1494"/>
                            <a:gd name="T6" fmla="*/ 3022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3022" y="0"/>
                              </a:moveTo>
                              <a:lnTo>
                                <a:pt x="1213" y="419"/>
                              </a:lnTo>
                              <a:lnTo>
                                <a:pt x="0" y="1493"/>
                              </a:lnTo>
                              <a:lnTo>
                                <a:pt x="30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B945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70249309" name="Freeform 20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2118733" cy="1703148"/>
                        </a:xfrm>
                        <a:custGeom>
                          <a:avLst/>
                          <a:gdLst>
                            <a:gd name="T0" fmla="*/ 3337 w 3338"/>
                            <a:gd name="T1" fmla="*/ 0 h 2683"/>
                            <a:gd name="T2" fmla="*/ 3042 w 3338"/>
                            <a:gd name="T3" fmla="*/ 0 h 2683"/>
                            <a:gd name="T4" fmla="*/ 1218 w 3338"/>
                            <a:gd name="T5" fmla="*/ 1607 h 2683"/>
                            <a:gd name="T6" fmla="*/ 1213 w 3338"/>
                            <a:gd name="T7" fmla="*/ 1609 h 2683"/>
                            <a:gd name="T8" fmla="*/ 1069 w 3338"/>
                            <a:gd name="T9" fmla="*/ 1739 h 2683"/>
                            <a:gd name="T10" fmla="*/ 0 w 3338"/>
                            <a:gd name="T11" fmla="*/ 2682 h 2683"/>
                            <a:gd name="T12" fmla="*/ 1229 w 3338"/>
                            <a:gd name="T13" fmla="*/ 1694 h 2683"/>
                            <a:gd name="T14" fmla="*/ 3022 w 3338"/>
                            <a:gd name="T15" fmla="*/ 1189 h 2683"/>
                            <a:gd name="T16" fmla="*/ 1385 w 3338"/>
                            <a:gd name="T17" fmla="*/ 1569 h 2683"/>
                            <a:gd name="T18" fmla="*/ 3337 w 3338"/>
                            <a:gd name="T19" fmla="*/ 0 h 26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38" h="2683">
                              <a:moveTo>
                                <a:pt x="3337" y="0"/>
                              </a:moveTo>
                              <a:lnTo>
                                <a:pt x="3042" y="0"/>
                              </a:lnTo>
                              <a:lnTo>
                                <a:pt x="1218" y="1607"/>
                              </a:lnTo>
                              <a:lnTo>
                                <a:pt x="1213" y="1609"/>
                              </a:lnTo>
                              <a:lnTo>
                                <a:pt x="1069" y="1739"/>
                              </a:lnTo>
                              <a:lnTo>
                                <a:pt x="0" y="2682"/>
                              </a:lnTo>
                              <a:lnTo>
                                <a:pt x="1229" y="1694"/>
                              </a:lnTo>
                              <a:lnTo>
                                <a:pt x="3022" y="1189"/>
                              </a:lnTo>
                              <a:lnTo>
                                <a:pt x="1385" y="1569"/>
                              </a:lnTo>
                              <a:lnTo>
                                <a:pt x="3337" y="0"/>
                              </a:lnTo>
                            </a:path>
                          </a:pathLst>
                        </a:custGeom>
                        <a:solidFill>
                          <a:srgbClr val="2C2D8B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6572FE" id="Group 1434211737" o:spid="_x0000_s1026" alt="&quot;&quot;" style="position:absolute;margin-left:-1.25pt;margin-top:6.65pt;width:323.55pt;height:80.15pt;z-index:251790848;mso-position-horizontal-relative:page;mso-position-vertical-relative:page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">
              <v:shape id="Freeform 15" o:spid="_x0000_s1027" style="position:absolute;width:45702;height:17037;visibility:visible;mso-wrap-style:square;v-text-anchor:top" coordsize="999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" path="m9999,l,4,,1510r5775,8490l9999,xe" fillcolor="#53ccf9" stroked="f">
                <v:path arrowok="t" o:connecttype="custom" o:connectlocs="4570273,0;0,681;0,257259;2639597,1703705;4570273,0" o:connectangles="0,0,0,0,0"/>
              </v:shape>
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">
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" path="m1828,l,1609,6817,22,6866,2r,l6045,2,1828,xe" fillcolor="#0070c0" stroked="f">
                  <v:path arrowok="t" o:connecttype="custom" o:connectlocs="1828,0;0,1609;6817,22;6866,2;6866,2;6045,2;1828,0" o:connectangles="0,0,0,0,0,0,0"/>
                </v:shape>
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" path="m6866,l6045,2r821,l6866,xe" fillcolor="#521e4e" stroked="f">
                  <v:path arrowok="t" o:connecttype="custom" o:connectlocs="6866,0;6045,2;6866,2;6866,0" o:connectangles="0,0,0,0"/>
                </v:shape>
              </v:group>
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" path="m3022,l1213,419,,1493,3022,xe" fillcolor="#f7b945" stroked="f">
                <v:path arrowok="t" o:connecttype="custom" o:connectlocs="1917700,0;769745,265887;0,947420;1917700,0" o:connectangles="0,0,0,0"/>
              </v:shape>
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" path="m3337,l3042,,1218,1607r-5,2l1069,1739,,2682,1229,1694,3022,1189,1385,1569,3337,e" fillcolor="#2c2d8b" stroked="f">
                <v:path arrowok="t" o:connecttype="custom" o:connectlocs="2118098,0;1930853,0;773103,1020111;769929,1021381;678528,1103904;0,1702513;780085,1075338;1918158,754768;879103,995989;2118098,0" o:connectangles="0,0,0,0,0,0,0,0,0,0"/>
              </v:shape>
              <w10:wrap anchorx="page" anchory="page"/>
            </v:group>
          </w:pict>
        </mc:Fallback>
      </mc:AlternateContent>
    </w:r>
    <w:r>
      <w:rPr>
        <w:rFonts w:ascii="Calibri"/>
        <w:b/>
        <w:noProof/>
        <w:color w:val="2C2D8B"/>
        <w:sz w:val="40"/>
      </w:rPr>
      <w:drawing>
        <wp:anchor distT="0" distB="0" distL="114300" distR="114300" simplePos="0" relativeHeight="251657216" behindDoc="0" locked="0" layoutInCell="1" allowOverlap="1" wp14:anchorId="0F9C1D65" wp14:editId="732071E5">
          <wp:simplePos x="0" y="0"/>
          <wp:positionH relativeFrom="column">
            <wp:posOffset>-381000</wp:posOffset>
          </wp:positionH>
          <wp:positionV relativeFrom="paragraph">
            <wp:posOffset>-415925</wp:posOffset>
          </wp:positionV>
          <wp:extent cx="6858000" cy="1036320"/>
          <wp:effectExtent l="0" t="0" r="0" b="5080"/>
          <wp:wrapNone/>
          <wp:docPr id="2092320180" name="docshape9" descr="Shape, rectangl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docshape9" descr="Shape, rectangle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1036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E1258B" w14:textId="77777777" w:rsidR="00941182" w:rsidRDefault="005B0369">
    <w:pPr>
      <w:pStyle w:val="BodyText"/>
      <w:spacing w:line="14" w:lineRule="auto"/>
    </w:pPr>
    <w:r>
      <w:rPr>
        <w:noProof/>
        <w:lang w:eastAsia="en-IN"/>
      </w:rPr>
      <w:drawing>
        <wp:anchor distT="0" distB="0" distL="114300" distR="114300" simplePos="0" relativeHeight="251649024" behindDoc="0" locked="0" layoutInCell="1" allowOverlap="1" wp14:anchorId="064EFA6D" wp14:editId="1EE9EA10">
          <wp:simplePos x="0" y="0"/>
          <wp:positionH relativeFrom="column">
            <wp:posOffset>4921250</wp:posOffset>
          </wp:positionH>
          <wp:positionV relativeFrom="paragraph">
            <wp:posOffset>-26035</wp:posOffset>
          </wp:positionV>
          <wp:extent cx="1439545" cy="273050"/>
          <wp:effectExtent l="0" t="0" r="8255" b="0"/>
          <wp:wrapNone/>
          <wp:docPr id="1358739806" name="Picture 13587398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954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41FDA">
      <w:rPr>
        <w:noProof/>
      </w:rPr>
      <mc:AlternateContent>
        <mc:Choice Requires="wpg">
          <w:drawing>
            <wp:anchor distT="0" distB="0" distL="114300" distR="114300" simplePos="0" relativeHeight="251648000" behindDoc="0" locked="0" layoutInCell="1" allowOverlap="1" wp14:anchorId="0EC51FB6" wp14:editId="3B5E4FED">
              <wp:simplePos x="0" y="0"/>
              <wp:positionH relativeFrom="page">
                <wp:posOffset>-15875</wp:posOffset>
              </wp:positionH>
              <wp:positionV relativeFrom="page">
                <wp:posOffset>84455</wp:posOffset>
              </wp:positionV>
              <wp:extent cx="4109085" cy="1017905"/>
              <wp:effectExtent l="0" t="0" r="5715" b="0"/>
              <wp:wrapNone/>
              <wp:docPr id="65" name="Group 6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9085" cy="1017905"/>
                        <a:chOff x="0" y="0"/>
                        <a:chExt cx="7768590" cy="1703705"/>
                      </a:xfrm>
                    </wpg:grpSpPr>
                    <wps:wsp>
                      <wps:cNvPr id="66" name="Freeform 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70273" cy="1703705"/>
                        </a:xfrm>
                        <a:custGeom>
                          <a:avLst/>
                          <a:gdLst>
                            <a:gd name="T0" fmla="*/ 7201 w 7202"/>
                            <a:gd name="T1" fmla="*/ 0 h 2684"/>
                            <a:gd name="T2" fmla="*/ 0 w 7202"/>
                            <a:gd name="T3" fmla="*/ 1 h 2684"/>
                            <a:gd name="T4" fmla="*/ 0 w 7202"/>
                            <a:gd name="T5" fmla="*/ 1212 h 2684"/>
                            <a:gd name="T6" fmla="*/ 4159 w 7202"/>
                            <a:gd name="T7" fmla="*/ 2684 h 2684"/>
                            <a:gd name="T8" fmla="*/ 7201 w 7202"/>
                            <a:gd name="T9" fmla="*/ 0 h 2684"/>
                            <a:gd name="connsiteX0" fmla="*/ 9999 w 9999"/>
                            <a:gd name="connsiteY0" fmla="*/ 0 h 10000"/>
                            <a:gd name="connsiteX1" fmla="*/ 0 w 9999"/>
                            <a:gd name="connsiteY1" fmla="*/ 4 h 10000"/>
                            <a:gd name="connsiteX2" fmla="*/ 0 w 9999"/>
                            <a:gd name="connsiteY2" fmla="*/ 1510 h 10000"/>
                            <a:gd name="connsiteX3" fmla="*/ 5775 w 9999"/>
                            <a:gd name="connsiteY3" fmla="*/ 10000 h 10000"/>
                            <a:gd name="connsiteX4" fmla="*/ 9999 w 9999"/>
                            <a:gd name="connsiteY4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999" h="10000">
                              <a:moveTo>
                                <a:pt x="9999" y="0"/>
                              </a:moveTo>
                              <a:lnTo>
                                <a:pt x="0" y="4"/>
                              </a:lnTo>
                              <a:lnTo>
                                <a:pt x="0" y="1510"/>
                              </a:lnTo>
                              <a:lnTo>
                                <a:pt x="5775" y="10000"/>
                              </a:lnTo>
                              <a:lnTo>
                                <a:pt x="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CCF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67" name="Group 16"/>
                      <wpg:cNvGrpSpPr>
                        <a:grpSpLocks/>
                      </wpg:cNvGrpSpPr>
                      <wpg:grpSpPr bwMode="auto">
                        <a:xfrm>
                          <a:off x="3409950" y="0"/>
                          <a:ext cx="4358640" cy="1021715"/>
                          <a:chOff x="5373" y="1"/>
                          <a:chExt cx="6867" cy="1610"/>
                        </a:xfrm>
                      </wpg:grpSpPr>
                      <wps:wsp>
                        <wps:cNvPr id="68" name="Freeform 17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1828 w 6867"/>
                              <a:gd name="T1" fmla="*/ 0 h 1610"/>
                              <a:gd name="T2" fmla="*/ 0 w 6867"/>
                              <a:gd name="T3" fmla="*/ 1609 h 1610"/>
                              <a:gd name="T4" fmla="*/ 6817 w 6867"/>
                              <a:gd name="T5" fmla="*/ 22 h 1610"/>
                              <a:gd name="T6" fmla="*/ 6866 w 6867"/>
                              <a:gd name="T7" fmla="*/ 2 h 1610"/>
                              <a:gd name="T8" fmla="*/ 6866 w 6867"/>
                              <a:gd name="T9" fmla="*/ 2 h 1610"/>
                              <a:gd name="T10" fmla="*/ 6045 w 6867"/>
                              <a:gd name="T11" fmla="*/ 2 h 1610"/>
                              <a:gd name="T12" fmla="*/ 1828 w 6867"/>
                              <a:gd name="T13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1828" y="0"/>
                                </a:moveTo>
                                <a:lnTo>
                                  <a:pt x="0" y="1609"/>
                                </a:lnTo>
                                <a:lnTo>
                                  <a:pt x="6817" y="2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2"/>
                                </a:lnTo>
                                <a:lnTo>
                                  <a:pt x="6045" y="2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18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6866 w 6867"/>
                              <a:gd name="T1" fmla="*/ 0 h 1610"/>
                              <a:gd name="T2" fmla="*/ 6045 w 6867"/>
                              <a:gd name="T3" fmla="*/ 2 h 1610"/>
                              <a:gd name="T4" fmla="*/ 6866 w 6867"/>
                              <a:gd name="T5" fmla="*/ 2 h 1610"/>
                              <a:gd name="T6" fmla="*/ 6866 w 6867"/>
                              <a:gd name="T7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6866" y="0"/>
                                </a:moveTo>
                                <a:lnTo>
                                  <a:pt x="6045" y="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E4E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0" name="Freeform 19"/>
                      <wps:cNvSpPr>
                        <a:spLocks/>
                      </wps:cNvSpPr>
                      <wps:spPr bwMode="auto">
                        <a:xfrm>
                          <a:off x="2638425" y="752475"/>
                          <a:ext cx="1918335" cy="948055"/>
                        </a:xfrm>
                        <a:custGeom>
                          <a:avLst/>
                          <a:gdLst>
                            <a:gd name="T0" fmla="*/ 3022 w 3023"/>
                            <a:gd name="T1" fmla="*/ 0 h 1494"/>
                            <a:gd name="T2" fmla="*/ 1213 w 3023"/>
                            <a:gd name="T3" fmla="*/ 419 h 1494"/>
                            <a:gd name="T4" fmla="*/ 0 w 3023"/>
                            <a:gd name="T5" fmla="*/ 1493 h 1494"/>
                            <a:gd name="T6" fmla="*/ 3022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3022" y="0"/>
                              </a:moveTo>
                              <a:lnTo>
                                <a:pt x="1213" y="419"/>
                              </a:lnTo>
                              <a:lnTo>
                                <a:pt x="0" y="1493"/>
                              </a:lnTo>
                              <a:lnTo>
                                <a:pt x="30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B945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1" name="Freeform 20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2118733" cy="1703148"/>
                        </a:xfrm>
                        <a:custGeom>
                          <a:avLst/>
                          <a:gdLst>
                            <a:gd name="T0" fmla="*/ 3337 w 3338"/>
                            <a:gd name="T1" fmla="*/ 0 h 2683"/>
                            <a:gd name="T2" fmla="*/ 3042 w 3338"/>
                            <a:gd name="T3" fmla="*/ 0 h 2683"/>
                            <a:gd name="T4" fmla="*/ 1218 w 3338"/>
                            <a:gd name="T5" fmla="*/ 1607 h 2683"/>
                            <a:gd name="T6" fmla="*/ 1213 w 3338"/>
                            <a:gd name="T7" fmla="*/ 1609 h 2683"/>
                            <a:gd name="T8" fmla="*/ 1069 w 3338"/>
                            <a:gd name="T9" fmla="*/ 1739 h 2683"/>
                            <a:gd name="T10" fmla="*/ 0 w 3338"/>
                            <a:gd name="T11" fmla="*/ 2682 h 2683"/>
                            <a:gd name="T12" fmla="*/ 1229 w 3338"/>
                            <a:gd name="T13" fmla="*/ 1694 h 2683"/>
                            <a:gd name="T14" fmla="*/ 3022 w 3338"/>
                            <a:gd name="T15" fmla="*/ 1189 h 2683"/>
                            <a:gd name="T16" fmla="*/ 1385 w 3338"/>
                            <a:gd name="T17" fmla="*/ 1569 h 2683"/>
                            <a:gd name="T18" fmla="*/ 3337 w 3338"/>
                            <a:gd name="T19" fmla="*/ 0 h 26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38" h="2683">
                              <a:moveTo>
                                <a:pt x="3337" y="0"/>
                              </a:moveTo>
                              <a:lnTo>
                                <a:pt x="3042" y="0"/>
                              </a:lnTo>
                              <a:lnTo>
                                <a:pt x="1218" y="1607"/>
                              </a:lnTo>
                              <a:lnTo>
                                <a:pt x="1213" y="1609"/>
                              </a:lnTo>
                              <a:lnTo>
                                <a:pt x="1069" y="1739"/>
                              </a:lnTo>
                              <a:lnTo>
                                <a:pt x="0" y="2682"/>
                              </a:lnTo>
                              <a:lnTo>
                                <a:pt x="1229" y="1694"/>
                              </a:lnTo>
                              <a:lnTo>
                                <a:pt x="3022" y="1189"/>
                              </a:lnTo>
                              <a:lnTo>
                                <a:pt x="1385" y="1569"/>
                              </a:lnTo>
                              <a:lnTo>
                                <a:pt x="3337" y="0"/>
                              </a:lnTo>
                            </a:path>
                          </a:pathLst>
                        </a:custGeom>
                        <a:solidFill>
                          <a:srgbClr val="2C2D8B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363B08B" id="Group 65" o:spid="_x0000_s1026" alt="&quot;&quot;" style="position:absolute;margin-left:-1.25pt;margin-top:6.65pt;width:323.55pt;height:80.15pt;z-index:251776512;mso-position-horizontal-relative:page;mso-position-vertical-relative:page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">
              <v:shape id="Freeform 15" o:spid="_x0000_s1027" style="position:absolute;width:45702;height:17037;visibility:visible;mso-wrap-style:square;v-text-anchor:top" coordsize="999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" path="m9999,l,4,,1510r5775,8490l9999,xe" fillcolor="#53ccf9" stroked="f">
                <v:path arrowok="t" o:connecttype="custom" o:connectlocs="4570273,0;0,681;0,257259;2639597,1703705;4570273,0" o:connectangles="0,0,0,0,0"/>
              </v:shape>
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" path="m1828,l,1609,6817,22,6866,2r,l6045,2,1828,xe" fillcolor="#0070c0" stroked="f">
                  <v:path arrowok="t" o:connecttype="custom" o:connectlocs="1828,0;0,1609;6817,22;6866,2;6866,2;6045,2;1828,0" o:connectangles="0,0,0,0,0,0,0"/>
                </v:shape>
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" path="m6866,l6045,2r821,l6866,xe" fillcolor="#521e4e" stroked="f">
                  <v:path arrowok="t" o:connecttype="custom" o:connectlocs="6866,0;6045,2;6866,2;6866,0" o:connectangles="0,0,0,0"/>
                </v:shape>
              </v:group>
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" path="m3022,l1213,419,,1493,3022,xe" fillcolor="#f7b945" stroked="f">
                <v:path arrowok="t" o:connecttype="custom" o:connectlocs="1917700,0;769745,265887;0,947420;1917700,0" o:connectangles="0,0,0,0"/>
              </v:shape>
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" path="m3337,l3042,,1218,1607r-5,2l1069,1739,,2682,1229,1694,3022,1189,1385,1569,3337,e" fillcolor="#2c2d8b" stroked="f">
                <v:path arrowok="t" o:connecttype="custom" o:connectlocs="2118098,0;1930853,0;773103,1020111;769929,1021381;678528,1103904;0,1702513;780085,1075338;1918158,754768;879103,995989;2118098,0" o:connectangles="0,0,0,0,0,0,0,0,0,0"/>
              </v:shape>
              <w10:wrap anchorx="page" anchory="page"/>
            </v:group>
          </w:pict>
        </mc:Fallback>
      </mc:AlternateContent>
    </w:r>
    <w:r w:rsidR="00B41FDA">
      <w:rPr>
        <w:rFonts w:ascii="Calibri"/>
        <w:b/>
        <w:noProof/>
        <w:color w:val="2C2D8B"/>
        <w:sz w:val="40"/>
      </w:rPr>
      <w:drawing>
        <wp:anchor distT="0" distB="0" distL="114300" distR="114300" simplePos="0" relativeHeight="251646976" behindDoc="0" locked="0" layoutInCell="1" allowOverlap="1" wp14:anchorId="2C2D0387" wp14:editId="55ED1002">
          <wp:simplePos x="0" y="0"/>
          <wp:positionH relativeFrom="column">
            <wp:posOffset>-381000</wp:posOffset>
          </wp:positionH>
          <wp:positionV relativeFrom="paragraph">
            <wp:posOffset>-415925</wp:posOffset>
          </wp:positionV>
          <wp:extent cx="6858000" cy="1036320"/>
          <wp:effectExtent l="0" t="0" r="0" b="5080"/>
          <wp:wrapNone/>
          <wp:docPr id="1953719136" name="docshape9" descr="Shape, rectangl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docshape9" descr="Shape, rectangle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1036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F68B39" w14:textId="77777777" w:rsidR="00941182" w:rsidRDefault="0094118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56079"/>
    <w:multiLevelType w:val="hybridMultilevel"/>
    <w:tmpl w:val="D2742E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46719"/>
    <w:multiLevelType w:val="hybridMultilevel"/>
    <w:tmpl w:val="F356B47E"/>
    <w:lvl w:ilvl="0" w:tplc="64080520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E68AD"/>
    <w:multiLevelType w:val="multilevel"/>
    <w:tmpl w:val="E9AC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14E2B"/>
    <w:multiLevelType w:val="hybridMultilevel"/>
    <w:tmpl w:val="1C7AD628"/>
    <w:lvl w:ilvl="0" w:tplc="64080520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0FA68F82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07385D1E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BF60619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36560862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F7B2EDD4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A1084B1C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D2546650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8CB6BACE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4" w15:restartNumberingAfterBreak="0">
    <w:nsid w:val="10316D49"/>
    <w:multiLevelType w:val="multilevel"/>
    <w:tmpl w:val="9356A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4D3D98"/>
    <w:multiLevelType w:val="hybridMultilevel"/>
    <w:tmpl w:val="41EEA7B0"/>
    <w:lvl w:ilvl="0" w:tplc="B3205D78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33FE0CE0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357C2E1E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9F20F97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2056D0E6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90FA5246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BD064698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C4AEFE0C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A140A3B2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6" w15:restartNumberingAfterBreak="0">
    <w:nsid w:val="1367186C"/>
    <w:multiLevelType w:val="hybridMultilevel"/>
    <w:tmpl w:val="17126F78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7" w15:restartNumberingAfterBreak="0">
    <w:nsid w:val="146930CA"/>
    <w:multiLevelType w:val="hybridMultilevel"/>
    <w:tmpl w:val="DCA2EC9C"/>
    <w:lvl w:ilvl="0" w:tplc="40090001">
      <w:start w:val="1"/>
      <w:numFmt w:val="bullet"/>
      <w:lvlText w:val=""/>
      <w:lvlJc w:val="left"/>
      <w:pPr>
        <w:ind w:left="11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9" w:hanging="360"/>
      </w:pPr>
      <w:rPr>
        <w:rFonts w:ascii="Wingdings" w:hAnsi="Wingdings" w:hint="default"/>
      </w:rPr>
    </w:lvl>
  </w:abstractNum>
  <w:abstractNum w:abstractNumId="8" w15:restartNumberingAfterBreak="0">
    <w:nsid w:val="14E00078"/>
    <w:multiLevelType w:val="hybridMultilevel"/>
    <w:tmpl w:val="352057BA"/>
    <w:lvl w:ilvl="0" w:tplc="04743642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CDA8653A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D9ECCCF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B666D48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D15C4666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3E1E5346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2D2E8402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D26C1DBC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1662F56C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9" w15:restartNumberingAfterBreak="0">
    <w:nsid w:val="18150AD4"/>
    <w:multiLevelType w:val="hybridMultilevel"/>
    <w:tmpl w:val="2BD2736C"/>
    <w:lvl w:ilvl="0" w:tplc="7EE22F68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281E6428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DF148384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0128BE4E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4D263312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A65A7AB8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5C267B44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84B20142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9DC628B2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10" w15:restartNumberingAfterBreak="0">
    <w:nsid w:val="184659BF"/>
    <w:multiLevelType w:val="hybridMultilevel"/>
    <w:tmpl w:val="7C02F4FE"/>
    <w:lvl w:ilvl="0" w:tplc="64080520">
      <w:numFmt w:val="bullet"/>
      <w:lvlText w:val="•"/>
      <w:lvlJc w:val="left"/>
      <w:pPr>
        <w:ind w:left="643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1" w15:restartNumberingAfterBreak="0">
    <w:nsid w:val="19A4695D"/>
    <w:multiLevelType w:val="hybridMultilevel"/>
    <w:tmpl w:val="DC36C572"/>
    <w:lvl w:ilvl="0" w:tplc="596C1A5E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D09EB7CA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44189B20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C5FCFFE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2480C422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C1BE06EC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CB96AD2C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F86E3C34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FB8CD4E4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2" w15:restartNumberingAfterBreak="0">
    <w:nsid w:val="1C4F346D"/>
    <w:multiLevelType w:val="hybridMultilevel"/>
    <w:tmpl w:val="F962BD28"/>
    <w:lvl w:ilvl="0" w:tplc="3B3AADA0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4096265E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2D744044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C0C84BA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6F64EA9C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F30230D4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82243AAA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1412763A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29923BC4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3" w15:restartNumberingAfterBreak="0">
    <w:nsid w:val="24D37492"/>
    <w:multiLevelType w:val="hybridMultilevel"/>
    <w:tmpl w:val="AD0656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A7FED"/>
    <w:multiLevelType w:val="multilevel"/>
    <w:tmpl w:val="06042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337DD9"/>
    <w:multiLevelType w:val="multilevel"/>
    <w:tmpl w:val="91A84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9555984"/>
    <w:multiLevelType w:val="hybridMultilevel"/>
    <w:tmpl w:val="D7D24B54"/>
    <w:lvl w:ilvl="0" w:tplc="34F88B72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092E730E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73E4881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2C38A5C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7B501F7E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97CABA8A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C4FC7240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86E23408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A6C0A73A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7" w15:restartNumberingAfterBreak="0">
    <w:nsid w:val="29F71FFD"/>
    <w:multiLevelType w:val="multilevel"/>
    <w:tmpl w:val="AB30E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2C0915BA"/>
    <w:multiLevelType w:val="hybridMultilevel"/>
    <w:tmpl w:val="807C8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E30701"/>
    <w:multiLevelType w:val="hybridMultilevel"/>
    <w:tmpl w:val="C9EE5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7651C5"/>
    <w:multiLevelType w:val="hybridMultilevel"/>
    <w:tmpl w:val="7B46B128"/>
    <w:lvl w:ilvl="0" w:tplc="E6060564">
      <w:numFmt w:val="bullet"/>
      <w:lvlText w:val="•"/>
      <w:lvlJc w:val="left"/>
      <w:pPr>
        <w:ind w:left="270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2200AC54">
      <w:numFmt w:val="bullet"/>
      <w:lvlText w:val="•"/>
      <w:lvlJc w:val="left"/>
      <w:pPr>
        <w:ind w:left="1200" w:hanging="270"/>
      </w:pPr>
      <w:rPr>
        <w:rFonts w:hint="default"/>
        <w:lang w:val="en-US" w:eastAsia="en-US" w:bidi="ar-SA"/>
      </w:rPr>
    </w:lvl>
    <w:lvl w:ilvl="2" w:tplc="C7D241E4">
      <w:numFmt w:val="bullet"/>
      <w:lvlText w:val="•"/>
      <w:lvlJc w:val="left"/>
      <w:pPr>
        <w:ind w:left="2136" w:hanging="270"/>
      </w:pPr>
      <w:rPr>
        <w:rFonts w:hint="default"/>
        <w:lang w:val="en-US" w:eastAsia="en-US" w:bidi="ar-SA"/>
      </w:rPr>
    </w:lvl>
    <w:lvl w:ilvl="3" w:tplc="5A12FEA2">
      <w:numFmt w:val="bullet"/>
      <w:lvlText w:val="•"/>
      <w:lvlJc w:val="left"/>
      <w:pPr>
        <w:ind w:left="3072" w:hanging="270"/>
      </w:pPr>
      <w:rPr>
        <w:rFonts w:hint="default"/>
        <w:lang w:val="en-US" w:eastAsia="en-US" w:bidi="ar-SA"/>
      </w:rPr>
    </w:lvl>
    <w:lvl w:ilvl="4" w:tplc="3DAC52B4">
      <w:numFmt w:val="bullet"/>
      <w:lvlText w:val="•"/>
      <w:lvlJc w:val="left"/>
      <w:pPr>
        <w:ind w:left="4008" w:hanging="270"/>
      </w:pPr>
      <w:rPr>
        <w:rFonts w:hint="default"/>
        <w:lang w:val="en-US" w:eastAsia="en-US" w:bidi="ar-SA"/>
      </w:rPr>
    </w:lvl>
    <w:lvl w:ilvl="5" w:tplc="4928EF28">
      <w:numFmt w:val="bullet"/>
      <w:lvlText w:val="•"/>
      <w:lvlJc w:val="left"/>
      <w:pPr>
        <w:ind w:left="4944" w:hanging="270"/>
      </w:pPr>
      <w:rPr>
        <w:rFonts w:hint="default"/>
        <w:lang w:val="en-US" w:eastAsia="en-US" w:bidi="ar-SA"/>
      </w:rPr>
    </w:lvl>
    <w:lvl w:ilvl="6" w:tplc="7F44F37C">
      <w:numFmt w:val="bullet"/>
      <w:lvlText w:val="•"/>
      <w:lvlJc w:val="left"/>
      <w:pPr>
        <w:ind w:left="5880" w:hanging="270"/>
      </w:pPr>
      <w:rPr>
        <w:rFonts w:hint="default"/>
        <w:lang w:val="en-US" w:eastAsia="en-US" w:bidi="ar-SA"/>
      </w:rPr>
    </w:lvl>
    <w:lvl w:ilvl="7" w:tplc="A74C7BDE">
      <w:numFmt w:val="bullet"/>
      <w:lvlText w:val="•"/>
      <w:lvlJc w:val="left"/>
      <w:pPr>
        <w:ind w:left="6816" w:hanging="270"/>
      </w:pPr>
      <w:rPr>
        <w:rFonts w:hint="default"/>
        <w:lang w:val="en-US" w:eastAsia="en-US" w:bidi="ar-SA"/>
      </w:rPr>
    </w:lvl>
    <w:lvl w:ilvl="8" w:tplc="78140C92">
      <w:numFmt w:val="bullet"/>
      <w:lvlText w:val="•"/>
      <w:lvlJc w:val="left"/>
      <w:pPr>
        <w:ind w:left="7752" w:hanging="270"/>
      </w:pPr>
      <w:rPr>
        <w:rFonts w:hint="default"/>
        <w:lang w:val="en-US" w:eastAsia="en-US" w:bidi="ar-SA"/>
      </w:rPr>
    </w:lvl>
  </w:abstractNum>
  <w:abstractNum w:abstractNumId="22" w15:restartNumberingAfterBreak="0">
    <w:nsid w:val="31720FBD"/>
    <w:multiLevelType w:val="hybridMultilevel"/>
    <w:tmpl w:val="F8E88806"/>
    <w:lvl w:ilvl="0" w:tplc="F356BC9A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0A3270E0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CF126A72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2BEC45F6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84C27CA6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715C721A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CC0CA588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F72CEA26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6CC2AD28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23" w15:restartNumberingAfterBreak="0">
    <w:nsid w:val="31BC2B33"/>
    <w:multiLevelType w:val="hybridMultilevel"/>
    <w:tmpl w:val="9DBA79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0C700D"/>
    <w:multiLevelType w:val="hybridMultilevel"/>
    <w:tmpl w:val="983EFFD8"/>
    <w:lvl w:ilvl="0" w:tplc="4009000F">
      <w:start w:val="1"/>
      <w:numFmt w:val="decimal"/>
      <w:lvlText w:val="%1."/>
      <w:lvlJc w:val="left"/>
      <w:pPr>
        <w:ind w:left="116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29" w:hanging="360"/>
      </w:pPr>
      <w:rPr>
        <w:rFonts w:ascii="Wingdings" w:hAnsi="Wingdings" w:hint="default"/>
      </w:rPr>
    </w:lvl>
  </w:abstractNum>
  <w:abstractNum w:abstractNumId="25" w15:restartNumberingAfterBreak="0">
    <w:nsid w:val="375865BA"/>
    <w:multiLevelType w:val="hybridMultilevel"/>
    <w:tmpl w:val="E242BC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FA0BD5"/>
    <w:multiLevelType w:val="multilevel"/>
    <w:tmpl w:val="E9AC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9778F2"/>
    <w:multiLevelType w:val="multilevel"/>
    <w:tmpl w:val="734A74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40BC27D8"/>
    <w:multiLevelType w:val="hybridMultilevel"/>
    <w:tmpl w:val="DA78A99E"/>
    <w:lvl w:ilvl="0" w:tplc="7BE2307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04040" w:themeColor="text1" w:themeTint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AB03B1"/>
    <w:multiLevelType w:val="hybridMultilevel"/>
    <w:tmpl w:val="372842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1D3855"/>
    <w:multiLevelType w:val="hybridMultilevel"/>
    <w:tmpl w:val="AF62B946"/>
    <w:lvl w:ilvl="0" w:tplc="48BA751A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E4507560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4B1E420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30E8C094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825C82DA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457C09EE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48B80CE6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56C2CB04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D9623456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31" w15:restartNumberingAfterBreak="0">
    <w:nsid w:val="4E637373"/>
    <w:multiLevelType w:val="multilevel"/>
    <w:tmpl w:val="06042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7E01C5"/>
    <w:multiLevelType w:val="hybridMultilevel"/>
    <w:tmpl w:val="2FDC8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2B38D1"/>
    <w:multiLevelType w:val="hybridMultilevel"/>
    <w:tmpl w:val="1E50407E"/>
    <w:lvl w:ilvl="0" w:tplc="9BC67440">
      <w:start w:val="1"/>
      <w:numFmt w:val="decimal"/>
      <w:lvlText w:val="%1."/>
      <w:lvlJc w:val="left"/>
      <w:pPr>
        <w:ind w:left="720" w:hanging="360"/>
      </w:pPr>
      <w:rPr>
        <w:rFonts w:ascii="Calibri-Light" w:hAnsi="Calibri-Light" w:cs="Calibri-Light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0D744D"/>
    <w:multiLevelType w:val="hybridMultilevel"/>
    <w:tmpl w:val="ED765C54"/>
    <w:lvl w:ilvl="0" w:tplc="6820EE02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4702973C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42CE6E4E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1C14AABA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54B2899E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FCF03010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32EE3EA0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E208CD62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E78EC38C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35" w15:restartNumberingAfterBreak="0">
    <w:nsid w:val="56D9070E"/>
    <w:multiLevelType w:val="hybridMultilevel"/>
    <w:tmpl w:val="C2FCBCA4"/>
    <w:lvl w:ilvl="0" w:tplc="56462FB6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B09256FC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87A2E91A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0876D60A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F02C6C04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3A8215EE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D006FADA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46EC41AA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87E870FE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36" w15:restartNumberingAfterBreak="0">
    <w:nsid w:val="5B785FDB"/>
    <w:multiLevelType w:val="hybridMultilevel"/>
    <w:tmpl w:val="93CEA89C"/>
    <w:lvl w:ilvl="0" w:tplc="F840572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04040" w:themeColor="text1" w:themeTint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1E3D83"/>
    <w:multiLevelType w:val="hybridMultilevel"/>
    <w:tmpl w:val="28BAD3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90590B"/>
    <w:multiLevelType w:val="hybridMultilevel"/>
    <w:tmpl w:val="9468F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756523"/>
    <w:multiLevelType w:val="hybridMultilevel"/>
    <w:tmpl w:val="70A04306"/>
    <w:lvl w:ilvl="0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abstractNum w:abstractNumId="40" w15:restartNumberingAfterBreak="0">
    <w:nsid w:val="6ECE17F3"/>
    <w:multiLevelType w:val="hybridMultilevel"/>
    <w:tmpl w:val="1400AE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1F3094"/>
    <w:multiLevelType w:val="hybridMultilevel"/>
    <w:tmpl w:val="405698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C61900"/>
    <w:multiLevelType w:val="multilevel"/>
    <w:tmpl w:val="AC78F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4402FD"/>
    <w:multiLevelType w:val="hybridMultilevel"/>
    <w:tmpl w:val="A79A5B2C"/>
    <w:lvl w:ilvl="0" w:tplc="0D7479D0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9EA22802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4964FB26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98DA7A20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A696391E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B7DC0394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AF247528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DC7C236A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E6D2A5BA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44" w15:restartNumberingAfterBreak="0">
    <w:nsid w:val="754F38BA"/>
    <w:multiLevelType w:val="multilevel"/>
    <w:tmpl w:val="06042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CE078E"/>
    <w:multiLevelType w:val="hybridMultilevel"/>
    <w:tmpl w:val="12D2586A"/>
    <w:lvl w:ilvl="0" w:tplc="64080520">
      <w:numFmt w:val="bullet"/>
      <w:lvlText w:val="•"/>
      <w:lvlJc w:val="left"/>
      <w:pPr>
        <w:ind w:left="643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6" w15:restartNumberingAfterBreak="0">
    <w:nsid w:val="788310D5"/>
    <w:multiLevelType w:val="hybridMultilevel"/>
    <w:tmpl w:val="92622410"/>
    <w:lvl w:ilvl="0" w:tplc="75E6554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7" w15:restartNumberingAfterBreak="0">
    <w:nsid w:val="7AF279F0"/>
    <w:multiLevelType w:val="hybridMultilevel"/>
    <w:tmpl w:val="2A86D100"/>
    <w:lvl w:ilvl="0" w:tplc="82B4B21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04040" w:themeColor="text1" w:themeTint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2A5F3F"/>
    <w:multiLevelType w:val="hybridMultilevel"/>
    <w:tmpl w:val="FFC85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4073327">
    <w:abstractNumId w:val="12"/>
  </w:num>
  <w:num w:numId="2" w16cid:durableId="482503353">
    <w:abstractNumId w:val="5"/>
  </w:num>
  <w:num w:numId="3" w16cid:durableId="1537959871">
    <w:abstractNumId w:val="8"/>
  </w:num>
  <w:num w:numId="4" w16cid:durableId="1529635617">
    <w:abstractNumId w:val="11"/>
  </w:num>
  <w:num w:numId="5" w16cid:durableId="1256326534">
    <w:abstractNumId w:val="16"/>
  </w:num>
  <w:num w:numId="6" w16cid:durableId="952250911">
    <w:abstractNumId w:val="3"/>
  </w:num>
  <w:num w:numId="7" w16cid:durableId="175116391">
    <w:abstractNumId w:val="30"/>
  </w:num>
  <w:num w:numId="8" w16cid:durableId="1816414274">
    <w:abstractNumId w:val="43"/>
  </w:num>
  <w:num w:numId="9" w16cid:durableId="1803115231">
    <w:abstractNumId w:val="34"/>
  </w:num>
  <w:num w:numId="10" w16cid:durableId="1494179873">
    <w:abstractNumId w:val="35"/>
  </w:num>
  <w:num w:numId="11" w16cid:durableId="2039815757">
    <w:abstractNumId w:val="9"/>
  </w:num>
  <w:num w:numId="12" w16cid:durableId="323974559">
    <w:abstractNumId w:val="22"/>
  </w:num>
  <w:num w:numId="13" w16cid:durableId="1536504651">
    <w:abstractNumId w:val="21"/>
  </w:num>
  <w:num w:numId="14" w16cid:durableId="582765222">
    <w:abstractNumId w:val="32"/>
  </w:num>
  <w:num w:numId="15" w16cid:durableId="293216552">
    <w:abstractNumId w:val="15"/>
  </w:num>
  <w:num w:numId="16" w16cid:durableId="685251126">
    <w:abstractNumId w:val="39"/>
  </w:num>
  <w:num w:numId="17" w16cid:durableId="1464544181">
    <w:abstractNumId w:val="48"/>
  </w:num>
  <w:num w:numId="18" w16cid:durableId="83692158">
    <w:abstractNumId w:val="40"/>
  </w:num>
  <w:num w:numId="19" w16cid:durableId="981809959">
    <w:abstractNumId w:val="18"/>
  </w:num>
  <w:num w:numId="20" w16cid:durableId="88232541">
    <w:abstractNumId w:val="27"/>
  </w:num>
  <w:num w:numId="21" w16cid:durableId="284240249">
    <w:abstractNumId w:val="20"/>
  </w:num>
  <w:num w:numId="22" w16cid:durableId="414858272">
    <w:abstractNumId w:val="6"/>
  </w:num>
  <w:num w:numId="23" w16cid:durableId="1167983855">
    <w:abstractNumId w:val="10"/>
  </w:num>
  <w:num w:numId="24" w16cid:durableId="1263992875">
    <w:abstractNumId w:val="38"/>
  </w:num>
  <w:num w:numId="25" w16cid:durableId="534461521">
    <w:abstractNumId w:val="1"/>
  </w:num>
  <w:num w:numId="26" w16cid:durableId="1339889597">
    <w:abstractNumId w:val="45"/>
  </w:num>
  <w:num w:numId="27" w16cid:durableId="1869491217">
    <w:abstractNumId w:val="29"/>
  </w:num>
  <w:num w:numId="28" w16cid:durableId="527958882">
    <w:abstractNumId w:val="25"/>
  </w:num>
  <w:num w:numId="29" w16cid:durableId="1074159973">
    <w:abstractNumId w:val="46"/>
  </w:num>
  <w:num w:numId="30" w16cid:durableId="898708711">
    <w:abstractNumId w:val="23"/>
  </w:num>
  <w:num w:numId="31" w16cid:durableId="2142847956">
    <w:abstractNumId w:val="33"/>
  </w:num>
  <w:num w:numId="32" w16cid:durableId="911349751">
    <w:abstractNumId w:val="41"/>
  </w:num>
  <w:num w:numId="33" w16cid:durableId="502167357">
    <w:abstractNumId w:val="13"/>
  </w:num>
  <w:num w:numId="34" w16cid:durableId="1779370116">
    <w:abstractNumId w:val="0"/>
  </w:num>
  <w:num w:numId="35" w16cid:durableId="2089379364">
    <w:abstractNumId w:val="47"/>
  </w:num>
  <w:num w:numId="36" w16cid:durableId="1771387973">
    <w:abstractNumId w:val="28"/>
  </w:num>
  <w:num w:numId="37" w16cid:durableId="87312181">
    <w:abstractNumId w:val="36"/>
  </w:num>
  <w:num w:numId="38" w16cid:durableId="1117407106">
    <w:abstractNumId w:val="17"/>
  </w:num>
  <w:num w:numId="39" w16cid:durableId="58331135">
    <w:abstractNumId w:val="37"/>
  </w:num>
  <w:num w:numId="40" w16cid:durableId="151527693">
    <w:abstractNumId w:val="19"/>
  </w:num>
  <w:num w:numId="41" w16cid:durableId="1299067523">
    <w:abstractNumId w:val="7"/>
  </w:num>
  <w:num w:numId="42" w16cid:durableId="1685010730">
    <w:abstractNumId w:val="24"/>
  </w:num>
  <w:num w:numId="43" w16cid:durableId="110707748">
    <w:abstractNumId w:val="2"/>
  </w:num>
  <w:num w:numId="44" w16cid:durableId="2080782213">
    <w:abstractNumId w:val="42"/>
  </w:num>
  <w:num w:numId="45" w16cid:durableId="685056163">
    <w:abstractNumId w:val="31"/>
  </w:num>
  <w:num w:numId="46" w16cid:durableId="628897916">
    <w:abstractNumId w:val="26"/>
  </w:num>
  <w:num w:numId="47" w16cid:durableId="1867600411">
    <w:abstractNumId w:val="14"/>
  </w:num>
  <w:num w:numId="48" w16cid:durableId="1899705025">
    <w:abstractNumId w:val="4"/>
  </w:num>
  <w:num w:numId="49" w16cid:durableId="1389452703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EE"/>
    <w:rsid w:val="000102CE"/>
    <w:rsid w:val="000130A3"/>
    <w:rsid w:val="00030724"/>
    <w:rsid w:val="00051788"/>
    <w:rsid w:val="000551E0"/>
    <w:rsid w:val="00077F66"/>
    <w:rsid w:val="00084566"/>
    <w:rsid w:val="000972AA"/>
    <w:rsid w:val="000B7AF0"/>
    <w:rsid w:val="000D1DA7"/>
    <w:rsid w:val="000E0A2C"/>
    <w:rsid w:val="000E2E58"/>
    <w:rsid w:val="00100C04"/>
    <w:rsid w:val="001024E6"/>
    <w:rsid w:val="001168FD"/>
    <w:rsid w:val="00137BB8"/>
    <w:rsid w:val="00144CC0"/>
    <w:rsid w:val="00150D19"/>
    <w:rsid w:val="00170D19"/>
    <w:rsid w:val="001855B8"/>
    <w:rsid w:val="001900E4"/>
    <w:rsid w:val="00193275"/>
    <w:rsid w:val="001B21E6"/>
    <w:rsid w:val="001C287B"/>
    <w:rsid w:val="001E5A81"/>
    <w:rsid w:val="001F5164"/>
    <w:rsid w:val="00201A1F"/>
    <w:rsid w:val="0021105C"/>
    <w:rsid w:val="002114BA"/>
    <w:rsid w:val="00211EDD"/>
    <w:rsid w:val="0021577A"/>
    <w:rsid w:val="002177C4"/>
    <w:rsid w:val="002213B8"/>
    <w:rsid w:val="002317B9"/>
    <w:rsid w:val="0023432F"/>
    <w:rsid w:val="0023522C"/>
    <w:rsid w:val="0024729F"/>
    <w:rsid w:val="002562A2"/>
    <w:rsid w:val="00261293"/>
    <w:rsid w:val="002846CE"/>
    <w:rsid w:val="00290250"/>
    <w:rsid w:val="002931AB"/>
    <w:rsid w:val="00297D13"/>
    <w:rsid w:val="002B2D92"/>
    <w:rsid w:val="002D483D"/>
    <w:rsid w:val="002F1964"/>
    <w:rsid w:val="002F7249"/>
    <w:rsid w:val="00302175"/>
    <w:rsid w:val="003134C7"/>
    <w:rsid w:val="00313BE8"/>
    <w:rsid w:val="003214A4"/>
    <w:rsid w:val="00332A66"/>
    <w:rsid w:val="00332DA8"/>
    <w:rsid w:val="00344685"/>
    <w:rsid w:val="00345F41"/>
    <w:rsid w:val="00345FDA"/>
    <w:rsid w:val="00361BFD"/>
    <w:rsid w:val="0036451B"/>
    <w:rsid w:val="0037027C"/>
    <w:rsid w:val="003774F0"/>
    <w:rsid w:val="00380AA7"/>
    <w:rsid w:val="003953EA"/>
    <w:rsid w:val="003C1786"/>
    <w:rsid w:val="003C6DC5"/>
    <w:rsid w:val="003D15AC"/>
    <w:rsid w:val="003D3C6B"/>
    <w:rsid w:val="003D6ED9"/>
    <w:rsid w:val="003E2CD3"/>
    <w:rsid w:val="003E5D64"/>
    <w:rsid w:val="003F3103"/>
    <w:rsid w:val="0040326C"/>
    <w:rsid w:val="0040654E"/>
    <w:rsid w:val="004118D5"/>
    <w:rsid w:val="004255F8"/>
    <w:rsid w:val="00431AD9"/>
    <w:rsid w:val="00441048"/>
    <w:rsid w:val="00445968"/>
    <w:rsid w:val="0045540C"/>
    <w:rsid w:val="004667AB"/>
    <w:rsid w:val="00474875"/>
    <w:rsid w:val="00483DF4"/>
    <w:rsid w:val="00492F29"/>
    <w:rsid w:val="00495E7F"/>
    <w:rsid w:val="004A41D2"/>
    <w:rsid w:val="004D7833"/>
    <w:rsid w:val="004E1013"/>
    <w:rsid w:val="004E791D"/>
    <w:rsid w:val="004F0B09"/>
    <w:rsid w:val="004F7BFD"/>
    <w:rsid w:val="0050554D"/>
    <w:rsid w:val="005128A7"/>
    <w:rsid w:val="005216DB"/>
    <w:rsid w:val="005340DC"/>
    <w:rsid w:val="005464B1"/>
    <w:rsid w:val="00553910"/>
    <w:rsid w:val="005570AD"/>
    <w:rsid w:val="00577D28"/>
    <w:rsid w:val="00577EC1"/>
    <w:rsid w:val="005824CA"/>
    <w:rsid w:val="005A2F1A"/>
    <w:rsid w:val="005B0369"/>
    <w:rsid w:val="005B46A4"/>
    <w:rsid w:val="005B6756"/>
    <w:rsid w:val="005D36ED"/>
    <w:rsid w:val="005E27F6"/>
    <w:rsid w:val="005F5907"/>
    <w:rsid w:val="006063E8"/>
    <w:rsid w:val="00612AA3"/>
    <w:rsid w:val="00614F23"/>
    <w:rsid w:val="006155F2"/>
    <w:rsid w:val="00620AA8"/>
    <w:rsid w:val="0062609C"/>
    <w:rsid w:val="00647D34"/>
    <w:rsid w:val="006505C1"/>
    <w:rsid w:val="00663D30"/>
    <w:rsid w:val="006742A0"/>
    <w:rsid w:val="00692D31"/>
    <w:rsid w:val="006A3C13"/>
    <w:rsid w:val="006D1745"/>
    <w:rsid w:val="006F7929"/>
    <w:rsid w:val="00700787"/>
    <w:rsid w:val="007008C3"/>
    <w:rsid w:val="00701861"/>
    <w:rsid w:val="00702C27"/>
    <w:rsid w:val="007035FF"/>
    <w:rsid w:val="007041C8"/>
    <w:rsid w:val="00710B64"/>
    <w:rsid w:val="007157F8"/>
    <w:rsid w:val="00715AEE"/>
    <w:rsid w:val="00720AE0"/>
    <w:rsid w:val="007613F3"/>
    <w:rsid w:val="00783A65"/>
    <w:rsid w:val="00790CF7"/>
    <w:rsid w:val="00792B22"/>
    <w:rsid w:val="00794848"/>
    <w:rsid w:val="00795A12"/>
    <w:rsid w:val="007A27F9"/>
    <w:rsid w:val="007A3B01"/>
    <w:rsid w:val="007A42EF"/>
    <w:rsid w:val="007B4C15"/>
    <w:rsid w:val="007C4015"/>
    <w:rsid w:val="007C7E8C"/>
    <w:rsid w:val="007D1713"/>
    <w:rsid w:val="007D22E7"/>
    <w:rsid w:val="007E3BDD"/>
    <w:rsid w:val="007E656A"/>
    <w:rsid w:val="008034E8"/>
    <w:rsid w:val="0080499D"/>
    <w:rsid w:val="00810F10"/>
    <w:rsid w:val="00816676"/>
    <w:rsid w:val="00832389"/>
    <w:rsid w:val="00856AE8"/>
    <w:rsid w:val="00866A71"/>
    <w:rsid w:val="00872486"/>
    <w:rsid w:val="00882BD1"/>
    <w:rsid w:val="008844E0"/>
    <w:rsid w:val="00890000"/>
    <w:rsid w:val="008A3799"/>
    <w:rsid w:val="008A679F"/>
    <w:rsid w:val="008B2E5F"/>
    <w:rsid w:val="008B4A46"/>
    <w:rsid w:val="008C7820"/>
    <w:rsid w:val="008D70E8"/>
    <w:rsid w:val="008E7647"/>
    <w:rsid w:val="008F14E9"/>
    <w:rsid w:val="008F5B30"/>
    <w:rsid w:val="00900540"/>
    <w:rsid w:val="009078D3"/>
    <w:rsid w:val="00916A08"/>
    <w:rsid w:val="00916EA6"/>
    <w:rsid w:val="00920C1F"/>
    <w:rsid w:val="00941182"/>
    <w:rsid w:val="00952B66"/>
    <w:rsid w:val="00955F70"/>
    <w:rsid w:val="009660E2"/>
    <w:rsid w:val="00970BE0"/>
    <w:rsid w:val="009871F8"/>
    <w:rsid w:val="009A09F6"/>
    <w:rsid w:val="009B186A"/>
    <w:rsid w:val="009D5EF4"/>
    <w:rsid w:val="009E04A1"/>
    <w:rsid w:val="009E65DF"/>
    <w:rsid w:val="00A11B9A"/>
    <w:rsid w:val="00A173C6"/>
    <w:rsid w:val="00A1746A"/>
    <w:rsid w:val="00A22557"/>
    <w:rsid w:val="00A32C95"/>
    <w:rsid w:val="00A7242F"/>
    <w:rsid w:val="00A74E47"/>
    <w:rsid w:val="00A908DC"/>
    <w:rsid w:val="00A910AE"/>
    <w:rsid w:val="00AA3243"/>
    <w:rsid w:val="00AA7D4B"/>
    <w:rsid w:val="00AB1C35"/>
    <w:rsid w:val="00AD7002"/>
    <w:rsid w:val="00AE00EE"/>
    <w:rsid w:val="00AE5466"/>
    <w:rsid w:val="00B064D5"/>
    <w:rsid w:val="00B41FDA"/>
    <w:rsid w:val="00B42552"/>
    <w:rsid w:val="00B45D6D"/>
    <w:rsid w:val="00B45E52"/>
    <w:rsid w:val="00B55956"/>
    <w:rsid w:val="00B96C53"/>
    <w:rsid w:val="00BA5070"/>
    <w:rsid w:val="00BB6F58"/>
    <w:rsid w:val="00BC0402"/>
    <w:rsid w:val="00BE17B3"/>
    <w:rsid w:val="00BF0E20"/>
    <w:rsid w:val="00C41C2E"/>
    <w:rsid w:val="00C47FFC"/>
    <w:rsid w:val="00C60A02"/>
    <w:rsid w:val="00C62C51"/>
    <w:rsid w:val="00C62EDB"/>
    <w:rsid w:val="00CA6CAB"/>
    <w:rsid w:val="00CB72D2"/>
    <w:rsid w:val="00CD4047"/>
    <w:rsid w:val="00CE580D"/>
    <w:rsid w:val="00CF5AF0"/>
    <w:rsid w:val="00D075D9"/>
    <w:rsid w:val="00D146D7"/>
    <w:rsid w:val="00D303B0"/>
    <w:rsid w:val="00D400E8"/>
    <w:rsid w:val="00D40E96"/>
    <w:rsid w:val="00D43DBB"/>
    <w:rsid w:val="00D5066A"/>
    <w:rsid w:val="00D60CC0"/>
    <w:rsid w:val="00D82318"/>
    <w:rsid w:val="00D87FD2"/>
    <w:rsid w:val="00DA2275"/>
    <w:rsid w:val="00DA77AE"/>
    <w:rsid w:val="00DD1CEF"/>
    <w:rsid w:val="00DD377F"/>
    <w:rsid w:val="00DD37E5"/>
    <w:rsid w:val="00DD5FFE"/>
    <w:rsid w:val="00DE433E"/>
    <w:rsid w:val="00DF5D2B"/>
    <w:rsid w:val="00DF62D1"/>
    <w:rsid w:val="00E000EE"/>
    <w:rsid w:val="00E0259A"/>
    <w:rsid w:val="00E05B92"/>
    <w:rsid w:val="00E14351"/>
    <w:rsid w:val="00E31B16"/>
    <w:rsid w:val="00E40E6B"/>
    <w:rsid w:val="00E458CD"/>
    <w:rsid w:val="00E605D1"/>
    <w:rsid w:val="00E70954"/>
    <w:rsid w:val="00E856C6"/>
    <w:rsid w:val="00EB577A"/>
    <w:rsid w:val="00EC1F1B"/>
    <w:rsid w:val="00ED1C60"/>
    <w:rsid w:val="00ED201E"/>
    <w:rsid w:val="00EE74D9"/>
    <w:rsid w:val="00EF0B8E"/>
    <w:rsid w:val="00F0692B"/>
    <w:rsid w:val="00F21808"/>
    <w:rsid w:val="00F24201"/>
    <w:rsid w:val="00F32490"/>
    <w:rsid w:val="00F50E05"/>
    <w:rsid w:val="00F61FB3"/>
    <w:rsid w:val="00F6683C"/>
    <w:rsid w:val="00F85DD1"/>
    <w:rsid w:val="00FA4DE0"/>
    <w:rsid w:val="00FA6154"/>
    <w:rsid w:val="00FC14DD"/>
    <w:rsid w:val="00FC57F6"/>
    <w:rsid w:val="00FE410D"/>
    <w:rsid w:val="00FE4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AC3F9E"/>
  <w15:docId w15:val="{9F541D1D-522C-4284-A66E-093AE2588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27C"/>
    <w:rPr>
      <w:rFonts w:ascii="Calibri-Light" w:eastAsia="Calibri-Light" w:hAnsi="Calibri-Light" w:cs="Calibri-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21E6"/>
    <w:pPr>
      <w:keepNext/>
      <w:keepLines/>
      <w:pageBreakBefore/>
      <w:widowControl/>
      <w:numPr>
        <w:numId w:val="19"/>
      </w:numPr>
      <w:autoSpaceDE/>
      <w:autoSpaceDN/>
      <w:spacing w:after="240"/>
      <w:outlineLvl w:val="0"/>
    </w:pPr>
    <w:rPr>
      <w:rFonts w:ascii="Calibri Light" w:eastAsiaTheme="majorEastAsia" w:hAnsi="Calibri Light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1E6"/>
    <w:pPr>
      <w:keepNext/>
      <w:keepLines/>
      <w:widowControl/>
      <w:numPr>
        <w:ilvl w:val="1"/>
        <w:numId w:val="19"/>
      </w:numPr>
      <w:autoSpaceDE/>
      <w:autoSpaceDN/>
      <w:spacing w:before="240" w:after="240"/>
      <w:outlineLvl w:val="1"/>
    </w:pPr>
    <w:rPr>
      <w:rFonts w:ascii="Calibri Light" w:eastAsiaTheme="majorEastAsia" w:hAnsi="Calibri Light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1E6"/>
    <w:pPr>
      <w:keepNext/>
      <w:keepLines/>
      <w:widowControl/>
      <w:numPr>
        <w:ilvl w:val="2"/>
        <w:numId w:val="19"/>
      </w:numPr>
      <w:autoSpaceDE/>
      <w:autoSpaceDN/>
      <w:spacing w:before="240" w:after="240"/>
      <w:outlineLvl w:val="2"/>
    </w:pPr>
    <w:rPr>
      <w:rFonts w:ascii="Calibri Light" w:eastAsiaTheme="majorEastAsia" w:hAnsi="Calibri Light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1E6"/>
    <w:pPr>
      <w:keepNext/>
      <w:keepLines/>
      <w:widowControl/>
      <w:numPr>
        <w:ilvl w:val="3"/>
        <w:numId w:val="19"/>
      </w:numPr>
      <w:autoSpaceDE/>
      <w:autoSpaceDN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1B21E6"/>
    <w:pPr>
      <w:keepNext/>
      <w:keepLines/>
      <w:widowControl/>
      <w:numPr>
        <w:ilvl w:val="4"/>
        <w:numId w:val="19"/>
      </w:numPr>
      <w:autoSpaceDE/>
      <w:autoSpaceDN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1E6"/>
    <w:pPr>
      <w:keepNext/>
      <w:keepLines/>
      <w:widowControl/>
      <w:numPr>
        <w:ilvl w:val="5"/>
        <w:numId w:val="19"/>
      </w:numPr>
      <w:autoSpaceDE/>
      <w:autoSpaceDN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1E6"/>
    <w:pPr>
      <w:keepNext/>
      <w:keepLines/>
      <w:widowControl/>
      <w:numPr>
        <w:ilvl w:val="6"/>
        <w:numId w:val="19"/>
      </w:numPr>
      <w:autoSpaceDE/>
      <w:autoSpaceDN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1E6"/>
    <w:pPr>
      <w:keepNext/>
      <w:keepLines/>
      <w:widowControl/>
      <w:numPr>
        <w:ilvl w:val="7"/>
        <w:numId w:val="19"/>
      </w:numPr>
      <w:autoSpaceDE/>
      <w:autoSpaceDN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1E6"/>
    <w:pPr>
      <w:keepNext/>
      <w:keepLines/>
      <w:widowControl/>
      <w:numPr>
        <w:ilvl w:val="8"/>
        <w:numId w:val="19"/>
      </w:numPr>
      <w:autoSpaceDE/>
      <w:autoSpaceDN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44" w:line="1229" w:lineRule="exact"/>
      <w:ind w:left="117"/>
    </w:pPr>
    <w:rPr>
      <w:rFonts w:ascii="Bw Modelica LTI Bold" w:eastAsia="Bw Modelica LTI Bold" w:hAnsi="Bw Modelica LTI Bold" w:cs="Bw Modelica LTI Bold"/>
      <w:b/>
      <w:bCs/>
      <w:sz w:val="108"/>
      <w:szCs w:val="108"/>
    </w:rPr>
  </w:style>
  <w:style w:type="paragraph" w:styleId="ListParagraph">
    <w:name w:val="List Paragraph"/>
    <w:aliases w:val="Bullet 1,Use Case List Paragraph,Body Bullet,List Paragraph1,b1,Bullet for no #'s,Ref,List Paragraph Char Char,lp1,Figure_name,Headding 3,B1,bu1,bu1 + Before:  0 pt,After:  6 pt,List Paragraph11,List Paragraph2,Number_1,new"/>
    <w:basedOn w:val="Normal"/>
    <w:link w:val="ListParagraphChar"/>
    <w:uiPriority w:val="34"/>
    <w:qFormat/>
    <w:pPr>
      <w:spacing w:before="82"/>
      <w:ind w:left="406" w:hanging="271"/>
    </w:pPr>
  </w:style>
  <w:style w:type="paragraph" w:customStyle="1" w:styleId="TableParagraph">
    <w:name w:val="Table Paragraph"/>
    <w:basedOn w:val="Normal"/>
    <w:uiPriority w:val="1"/>
    <w:qFormat/>
    <w:pPr>
      <w:ind w:left="102"/>
    </w:pPr>
  </w:style>
  <w:style w:type="paragraph" w:styleId="Header">
    <w:name w:val="header"/>
    <w:basedOn w:val="Normal"/>
    <w:link w:val="HeaderChar"/>
    <w:uiPriority w:val="99"/>
    <w:unhideWhenUsed/>
    <w:rsid w:val="003F31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3103"/>
    <w:rPr>
      <w:rFonts w:ascii="Calibri-Light" w:eastAsia="Calibri-Light" w:hAnsi="Calibri-Light" w:cs="Calibri-Light"/>
    </w:rPr>
  </w:style>
  <w:style w:type="paragraph" w:styleId="Footer">
    <w:name w:val="footer"/>
    <w:basedOn w:val="Normal"/>
    <w:link w:val="FooterChar"/>
    <w:uiPriority w:val="99"/>
    <w:unhideWhenUsed/>
    <w:rsid w:val="003F31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3103"/>
    <w:rPr>
      <w:rFonts w:ascii="Calibri-Light" w:eastAsia="Calibri-Light" w:hAnsi="Calibri-Light" w:cs="Calibri-Light"/>
    </w:rPr>
  </w:style>
  <w:style w:type="character" w:customStyle="1" w:styleId="ListParagraphChar">
    <w:name w:val="List Paragraph Char"/>
    <w:aliases w:val="Bullet 1 Char,Use Case List Paragraph Char,Body Bullet Char,List Paragraph1 Char,b1 Char,Bullet for no #'s Char,Ref Char,List Paragraph Char Char Char,lp1 Char,Figure_name Char,Headding 3 Char,B1 Char,bu1 Char,After:  6 pt Char"/>
    <w:link w:val="ListParagraph"/>
    <w:uiPriority w:val="34"/>
    <w:qFormat/>
    <w:locked/>
    <w:rsid w:val="002317B9"/>
    <w:rPr>
      <w:rFonts w:ascii="Calibri-Light" w:eastAsia="Calibri-Light" w:hAnsi="Calibri-Light" w:cs="Calibri-Light"/>
    </w:rPr>
  </w:style>
  <w:style w:type="paragraph" w:styleId="NormalWeb">
    <w:name w:val="Normal (Web)"/>
    <w:basedOn w:val="Normal"/>
    <w:uiPriority w:val="99"/>
    <w:unhideWhenUsed/>
    <w:rsid w:val="00916A08"/>
    <w:pPr>
      <w:widowControl/>
      <w:autoSpaceDE/>
      <w:autoSpaceDN/>
      <w:spacing w:before="100" w:beforeAutospacing="1" w:after="100" w:afterAutospacing="1"/>
    </w:pPr>
    <w:rPr>
      <w:rFonts w:ascii="Calibri" w:eastAsiaTheme="minorHAns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1B21E6"/>
    <w:rPr>
      <w:rFonts w:ascii="Calibri Light" w:eastAsiaTheme="majorEastAsia" w:hAnsi="Calibri Light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B21E6"/>
    <w:rPr>
      <w:rFonts w:ascii="Calibri Light" w:eastAsiaTheme="majorEastAsia" w:hAnsi="Calibri Light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21E6"/>
    <w:rPr>
      <w:rFonts w:ascii="Calibri Light" w:eastAsiaTheme="majorEastAsia" w:hAnsi="Calibri Light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1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1B21E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1E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1E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1E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1E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41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1D2"/>
    <w:rPr>
      <w:rFonts w:ascii="Tahoma" w:eastAsia="Calibri-Light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45FDA"/>
    <w:rPr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FE410D"/>
    <w:rPr>
      <w:rFonts w:ascii="Calibri-Light" w:eastAsia="Calibri-Light" w:hAnsi="Calibri-Light" w:cs="Calibri-Ligh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3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5.xml"/><Relationship Id="rId26" Type="http://schemas.openxmlformats.org/officeDocument/2006/relationships/footer" Target="footer10.xml"/><Relationship Id="rId3" Type="http://schemas.openxmlformats.org/officeDocument/2006/relationships/styles" Target="styles.xml"/><Relationship Id="rId21" Type="http://schemas.openxmlformats.org/officeDocument/2006/relationships/footer" Target="footer7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4.xml"/><Relationship Id="rId25" Type="http://schemas.openxmlformats.org/officeDocument/2006/relationships/header" Target="header4.xml"/><Relationship Id="rId33" Type="http://schemas.openxmlformats.org/officeDocument/2006/relationships/footer" Target="footer15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header" Target="header3.xml"/><Relationship Id="rId29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5.png"/><Relationship Id="rId32" Type="http://schemas.openxmlformats.org/officeDocument/2006/relationships/footer" Target="footer14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9.xml"/><Relationship Id="rId28" Type="http://schemas.openxmlformats.org/officeDocument/2006/relationships/footer" Target="footer12.xml"/><Relationship Id="rId10" Type="http://schemas.openxmlformats.org/officeDocument/2006/relationships/image" Target="media/image3.png"/><Relationship Id="rId19" Type="http://schemas.openxmlformats.org/officeDocument/2006/relationships/footer" Target="footer6.xml"/><Relationship Id="rId31" Type="http://schemas.openxmlformats.org/officeDocument/2006/relationships/footer" Target="footer1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footer" Target="footer8.xml"/><Relationship Id="rId27" Type="http://schemas.openxmlformats.org/officeDocument/2006/relationships/footer" Target="footer11.xml"/><Relationship Id="rId30" Type="http://schemas.openxmlformats.org/officeDocument/2006/relationships/header" Target="header5.xml"/><Relationship Id="rId35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0617754\Downloads\LTIM%20Resume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06E07B-B67A-409A-8025-E4B8D9711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LTIM Resume Template</Template>
  <TotalTime>44</TotalTime>
  <Pages>8</Pages>
  <Words>880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Sumeet Hingorani</dc:creator>
  <cp:lastModifiedBy>Aryan Srivastav</cp:lastModifiedBy>
  <cp:revision>10</cp:revision>
  <cp:lastPrinted>2025-08-06T05:26:00Z</cp:lastPrinted>
  <dcterms:created xsi:type="dcterms:W3CDTF">2025-06-27T10:23:00Z</dcterms:created>
  <dcterms:modified xsi:type="dcterms:W3CDTF">2025-08-06T06:29:00Z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2022-07-12T00:00:00Z</vt:filetime>
  </property>
  <property fmtid="{D5CDD505-2E9C-101B-9397-08002B2CF9AE}" pid="3" name="LastSaved">
    <vt:filetime>2022-07-12T00:00:00Z</vt:filetime>
  </property>
  <property fmtid="{D5CDD505-2E9C-101B-9397-08002B2CF9AE}" pid="4" name="Producer">
    <vt:lpwstr>macOS Version 11.0.1 (Build 20B29) Quartz PDFContext</vt:lpwstr>
  </property>
  <property fmtid="{D5CDD505-2E9C-101B-9397-08002B2CF9AE}" pid="5" name="ClassificationContentMarkingFooterShapeIds">
    <vt:lpwstr>4aae008b,685f40ab,1eb5ca4a,4951962e,5581db87,4464de03,1433ce1e,6a04eb06,5b8f7245</vt:lpwstr>
  </property>
  <property fmtid="{D5CDD505-2E9C-101B-9397-08002B2CF9AE}" pid="6" name="ClassificationContentMarkingFooterFontProps">
    <vt:lpwstr>#008000,9,arial</vt:lpwstr>
  </property>
  <property fmtid="{D5CDD505-2E9C-101B-9397-08002B2CF9AE}" pid="7" name="ClassificationContentMarkingFooterText">
    <vt:lpwstr>C1 - Internal use</vt:lpwstr>
  </property>
  <property fmtid="{D5CDD505-2E9C-101B-9397-08002B2CF9AE}" pid="8" name="MSIP_Label_f43b7177-c66c-4b22-a350-7ee86f9a1e74_Enabled">
    <vt:lpwstr>true</vt:lpwstr>
  </property>
  <property fmtid="{D5CDD505-2E9C-101B-9397-08002B2CF9AE}" pid="9" name="MSIP_Label_f43b7177-c66c-4b22-a350-7ee86f9a1e74_SetDate">
    <vt:lpwstr>2024-02-28T04:41:23Z</vt:lpwstr>
  </property>
  <property fmtid="{D5CDD505-2E9C-101B-9397-08002B2CF9AE}" pid="10" name="MSIP_Label_f43b7177-c66c-4b22-a350-7ee86f9a1e74_Method">
    <vt:lpwstr>Standard</vt:lpwstr>
  </property>
  <property fmtid="{D5CDD505-2E9C-101B-9397-08002B2CF9AE}" pid="11" name="MSIP_Label_f43b7177-c66c-4b22-a350-7ee86f9a1e74_Name">
    <vt:lpwstr>C1_Internal use</vt:lpwstr>
  </property>
  <property fmtid="{D5CDD505-2E9C-101B-9397-08002B2CF9AE}" pid="12" name="MSIP_Label_f43b7177-c66c-4b22-a350-7ee86f9a1e74_SiteId">
    <vt:lpwstr>e4e1abd9-eac7-4a71-ab52-da5c998aa7ba</vt:lpwstr>
  </property>
  <property fmtid="{D5CDD505-2E9C-101B-9397-08002B2CF9AE}" pid="13" name="MSIP_Label_f43b7177-c66c-4b22-a350-7ee86f9a1e74_ActionId">
    <vt:lpwstr>47f74253-b1c8-46b2-af5a-8725f5864c0a</vt:lpwstr>
  </property>
  <property fmtid="{D5CDD505-2E9C-101B-9397-08002B2CF9AE}" pid="14" name="MSIP_Label_f43b7177-c66c-4b22-a350-7ee86f9a1e74_ContentBits">
    <vt:lpwstr>2</vt:lpwstr>
  </property>
</Properties>
</file>